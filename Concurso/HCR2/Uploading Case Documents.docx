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6B6B45" w14:textId="70D609F1" w:rsidR="00F24FC8" w:rsidRDefault="00EA486A" w:rsidP="00F24FC8">
      <w:pPr>
        <w:pStyle w:val="Heading1"/>
      </w:pPr>
      <w:bookmarkStart w:id="0" w:name="_Toc354666051"/>
      <w:bookmarkStart w:id="1" w:name="_GoBack"/>
      <w:bookmarkEnd w:id="1"/>
      <w:r w:rsidRPr="00EA486A">
        <w:t>Uploading Case Documents</w:t>
      </w:r>
      <w:bookmarkEnd w:id="0"/>
    </w:p>
    <w:p w14:paraId="68485D8B" w14:textId="77777777" w:rsidR="00587D0E" w:rsidRDefault="00EA486A" w:rsidP="00EA486A">
      <w:pPr>
        <w:pStyle w:val="Bodycopy"/>
      </w:pPr>
      <w:r w:rsidRPr="00EA486A">
        <w:t xml:space="preserve">If you are a Microsoft employee </w:t>
      </w:r>
      <w:r w:rsidR="0081341B">
        <w:t>who</w:t>
      </w:r>
      <w:r w:rsidR="0081341B" w:rsidRPr="00EA486A">
        <w:t xml:space="preserve"> </w:t>
      </w:r>
      <w:r w:rsidRPr="00EA486A">
        <w:t xml:space="preserve">requires immigration support, you </w:t>
      </w:r>
      <w:r w:rsidR="0081341B">
        <w:t>might</w:t>
      </w:r>
      <w:r w:rsidR="0081341B" w:rsidRPr="00EA486A">
        <w:t xml:space="preserve"> </w:t>
      </w:r>
      <w:r w:rsidRPr="00EA486A">
        <w:t xml:space="preserve">receive an email from the Microsoft Global Migration team asking you to upload documents required for your case. When you receive such an email (see example in </w:t>
      </w:r>
      <w:r w:rsidR="0081341B">
        <w:t>Figure 1</w:t>
      </w:r>
      <w:r w:rsidRPr="00EA486A">
        <w:t>), follow the</w:t>
      </w:r>
      <w:r w:rsidR="009E7A67">
        <w:t xml:space="preserve"> </w:t>
      </w:r>
      <w:r w:rsidRPr="00EA486A">
        <w:t xml:space="preserve">instructions </w:t>
      </w:r>
      <w:r w:rsidR="009E7A67">
        <w:t xml:space="preserve">in this document </w:t>
      </w:r>
      <w:r w:rsidR="006975BE">
        <w:t xml:space="preserve">to access the </w:t>
      </w:r>
      <w:r w:rsidR="006975BE">
        <w:rPr>
          <w:b/>
        </w:rPr>
        <w:t>Instructions From Microsoft</w:t>
      </w:r>
      <w:r w:rsidR="006975BE">
        <w:t xml:space="preserve"> page (see example in Figure 2) and </w:t>
      </w:r>
      <w:r w:rsidRPr="00EA486A">
        <w:t xml:space="preserve">to upload the required documents. </w:t>
      </w:r>
    </w:p>
    <w:p w14:paraId="013533B6" w14:textId="77777777" w:rsidR="0046447A" w:rsidRDefault="0046447A" w:rsidP="00EA486A">
      <w:pPr>
        <w:pStyle w:val="Bodycopy"/>
      </w:pPr>
      <w:r>
        <w:rPr>
          <w:noProof/>
        </w:rPr>
        <mc:AlternateContent>
          <mc:Choice Requires="wpg">
            <w:drawing>
              <wp:inline distT="0" distB="0" distL="0" distR="0" wp14:anchorId="508EBC65" wp14:editId="212F1FF6">
                <wp:extent cx="5624830" cy="3989705"/>
                <wp:effectExtent l="19050" t="19050" r="13970" b="10795"/>
                <wp:docPr id="63" name="Group 63"/>
                <wp:cNvGraphicFramePr/>
                <a:graphic xmlns:a="http://schemas.openxmlformats.org/drawingml/2006/main">
                  <a:graphicData uri="http://schemas.microsoft.com/office/word/2010/wordprocessingGroup">
                    <wpg:wgp>
                      <wpg:cNvGrpSpPr/>
                      <wpg:grpSpPr>
                        <a:xfrm>
                          <a:off x="0" y="0"/>
                          <a:ext cx="5624830" cy="3989705"/>
                          <a:chOff x="0" y="0"/>
                          <a:chExt cx="5624830" cy="3989705"/>
                        </a:xfrm>
                      </wpg:grpSpPr>
                      <wpg:grpSp>
                        <wpg:cNvPr id="21" name="Group 21"/>
                        <wpg:cNvGrpSpPr/>
                        <wpg:grpSpPr>
                          <a:xfrm>
                            <a:off x="0" y="0"/>
                            <a:ext cx="5624830" cy="3989705"/>
                            <a:chOff x="0" y="0"/>
                            <a:chExt cx="6793230" cy="4914265"/>
                          </a:xfrm>
                        </wpg:grpSpPr>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793230" cy="4914265"/>
                            </a:xfrm>
                            <a:prstGeom prst="rect">
                              <a:avLst/>
                            </a:prstGeom>
                            <a:ln>
                              <a:solidFill>
                                <a:schemeClr val="tx1"/>
                              </a:solidFill>
                            </a:ln>
                          </pic:spPr>
                        </pic:pic>
                        <wps:wsp>
                          <wps:cNvPr id="3" name="Rectangle 3"/>
                          <wps:cNvSpPr/>
                          <wps:spPr>
                            <a:xfrm>
                              <a:off x="731520" y="518160"/>
                              <a:ext cx="1092200" cy="15240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 name="Rounded Rectangle 60"/>
                        <wps:cNvSpPr/>
                        <wps:spPr>
                          <a:xfrm>
                            <a:off x="76200" y="3089564"/>
                            <a:ext cx="284018" cy="110836"/>
                          </a:xfrm>
                          <a:prstGeom prst="roundRect">
                            <a:avLst/>
                          </a:prstGeom>
                          <a:noFill/>
                          <a:ln w="19050" cap="flat" cmpd="sng" algn="ctr">
                            <a:solidFill>
                              <a:srgbClr val="FF0000"/>
                            </a:solidFill>
                            <a:prstDash val="sys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429491" y="3248891"/>
                            <a:ext cx="664383" cy="96982"/>
                          </a:xfrm>
                          <a:prstGeom prst="roundRect">
                            <a:avLst/>
                          </a:prstGeom>
                          <a:noFill/>
                          <a:ln w="19050" cap="flat" cmpd="sng" algn="ctr">
                            <a:solidFill>
                              <a:srgbClr val="FF0000"/>
                            </a:solidFill>
                            <a:prstDash val="sys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ounded Rectangle 47"/>
                        <wps:cNvSpPr/>
                        <wps:spPr>
                          <a:xfrm>
                            <a:off x="76200" y="3560618"/>
                            <a:ext cx="3089563" cy="179532"/>
                          </a:xfrm>
                          <a:prstGeom prst="roundRect">
                            <a:avLst/>
                          </a:prstGeom>
                          <a:noFill/>
                          <a:ln w="19050" cap="flat" cmpd="sng" algn="ctr">
                            <a:solidFill>
                              <a:srgbClr val="FF0000"/>
                            </a:solidFill>
                            <a:prstDash val="sys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216EF83" id="Group 63" o:spid="_x0000_s1026" style="width:442.9pt;height:314.15pt;mso-position-horizontal-relative:char;mso-position-vertical-relative:line" coordsize="56248,39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">
                <v:group id="Group 21" o:spid="_x0000_s1027" style="position:absolute;width:56248;height:39897" coordsize="67932,491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width:67932;height:491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0DrDDAAAA2gAAAA8AAABkcnMvZG93bnJldi54bWxEj0+LwjAUxO8LfofwBG9r6oKi1SgqrOjF&#10;xT+Ix0fzbIvNS22iVj+9WRA8DjPzG2Y0qU0hblS53LKCTjsCQZxYnXOqYL/7/e6DcB5ZY2GZFDzI&#10;wWTc+BphrO2dN3Tb+lQECLsYFWTel7GULsnIoGvbkjh4J1sZ9EFWqdQV3gPcFPIninrSYM5hIcOS&#10;5hkl5+3VKPDR+nm4XHCp9V99HDwWs95qOlOq1aynQxCeav8Jv9tLraAL/1fCDZDj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vQOsMMAAADaAAAADwAAAAAAAAAAAAAAAACf&#10;AgAAZHJzL2Rvd25yZXYueG1sUEsFBgAAAAAEAAQA9wAAAI8DAAAAAA==&#10;" stroked="t" strokecolor="#58595b [3213]">
                    <v:imagedata r:id="rId12" o:title=""/>
                    <v:path arrowok="t"/>
                  </v:shape>
                  <v:rect id="Rectangle 3" o:spid="_x0000_s1029" style="position:absolute;left:7315;top:5181;width:10922;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09D8IA&#10;AADaAAAADwAAAGRycy9kb3ducmV2LnhtbESPQYvCMBSE74L/ITzBm6YqSqlG0QV1D3tR97DHR/Ns&#10;is1Lt4m1/vuNsOBxmJlvmNWms5VoqfGlYwWTcQKCOHe65ELB92U/SkH4gKyxckwKnuRhs+73Vphp&#10;9+ATtedQiAhhn6ECE0KdSelzQxb92NXE0bu6xmKIsimkbvAR4baS0yRZSIslxwWDNX0Yym/nu1Xg&#10;j/OfS57+prfisEtbY05b+WWUGg667RJEoC68w//tT61gBq8r8Qb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fT0PwgAAANoAAAAPAAAAAAAAAAAAAAAAAJgCAABkcnMvZG93&#10;bnJldi54bWxQSwUGAAAAAAQABAD1AAAAhwMAAAAA&#10;" fillcolor="#bfbfbf [2412]" stroked="f" strokeweight="2pt"/>
                </v:group>
                <v:roundrect id="Rounded Rectangle 60" o:spid="_x0000_s1030" style="position:absolute;left:762;top:30895;width:2840;height:110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8uNcEA&#10;AADbAAAADwAAAGRycy9kb3ducmV2LnhtbERPu2rDMBTdC/kHcQPZGrmGmuJECcWJTYcuTbJku1i3&#10;lql1ZSzVj7+PhkLHw3nvj7PtxEiDbx0reNkmIIhrp1tuFNyu5fMbCB+QNXaOScFCHo6H1dMec+0m&#10;/qLxEhoRQ9jnqMCE0OdS+tqQRb91PXHkvt1gMUQ4NFIPOMVw28k0STJpseXYYLCnwlD9c/m1CqZs&#10;+pxrU7wup7E6Z1VZpfe7VWqznt93IALN4V/85/7QCrK4Pn6JP0Ae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PLjXBAAAA2wAAAA8AAAAAAAAAAAAAAAAAmAIAAGRycy9kb3du&#10;cmV2LnhtbFBLBQYAAAAABAAEAPUAAACGAwAAAAA=&#10;" filled="f" strokecolor="red" strokeweight="1.5pt">
                  <v:stroke dashstyle="3 1"/>
                </v:roundrect>
                <v:roundrect id="Rounded Rectangle 46" o:spid="_x0000_s1031" style="position:absolute;left:4294;top:32488;width:6644;height:97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PusMA&#10;AADbAAAADwAAAGRycy9kb3ducmV2LnhtbESPQWvCQBSE74X+h+UJ3upG0VCiq4itwYOXai/eHtln&#10;Nph9G7LbJP57VxB6HGbmG2a1GWwtOmp95VjBdJKAIC6crrhU8Hvef3yC8AFZY+2YFNzJw2b9/rbC&#10;TLuef6g7hVJECPsMFZgQmkxKXxiy6CeuIY7e1bUWQ5RtKXWLfYTbWs6SJJUWK44LBhvaGSpupz+r&#10;oE/741CY3eL+1eXfab7PZ5eLVWo8GrZLEIGG8B9+tQ9awTyF55f4A+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9PusMAAADbAAAADwAAAAAAAAAAAAAAAACYAgAAZHJzL2Rv&#10;d25yZXYueG1sUEsFBgAAAAAEAAQA9QAAAIgDAAAAAA==&#10;" filled="f" strokecolor="red" strokeweight="1.5pt">
                  <v:stroke dashstyle="3 1"/>
                </v:roundrect>
                <v:roundrect id="Rounded Rectangle 47" o:spid="_x0000_s1032" style="position:absolute;left:762;top:35606;width:30895;height:17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PqIcQA&#10;AADbAAAADwAAAGRycy9kb3ducmV2LnhtbESPQWvCQBSE7wX/w/IEb3Wj2FSiq4jV0EMvVS/eHtln&#10;Nph9G7LbJP57t1DocZiZb5j1drC16Kj1lWMFs2kCgrhwuuJSweV8fF2C8AFZY+2YFDzIw3Yzellj&#10;pl3P39SdQikihH2GCkwITSalLwxZ9FPXEEfv5lqLIcq2lLrFPsJtLedJkkqLFccFgw3tDRX3049V&#10;0Kf911CY/dvjo8sPaX7M59erVWoyHnYrEIGG8B/+a39qBYt3+P0Sf4D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T6iHEAAAA2wAAAA8AAAAAAAAAAAAAAAAAmAIAAGRycy9k&#10;b3ducmV2LnhtbFBLBQYAAAAABAAEAPUAAACJAwAAAAA=&#10;" filled="f" strokecolor="red" strokeweight="1.5pt">
                  <v:stroke dashstyle="3 1"/>
                </v:roundrect>
                <w10:anchorlock/>
              </v:group>
            </w:pict>
          </mc:Fallback>
        </mc:AlternateContent>
      </w:r>
    </w:p>
    <w:p w14:paraId="7D21B12D" w14:textId="1A7C7CFB" w:rsidR="009278EA" w:rsidRDefault="009278EA" w:rsidP="007666DE">
      <w:pPr>
        <w:pStyle w:val="Caption"/>
      </w:pPr>
      <w:r>
        <w:t>Figure 1</w:t>
      </w:r>
    </w:p>
    <w:p w14:paraId="752C567E" w14:textId="64CA37EB" w:rsidR="009278EA" w:rsidRDefault="009278EA" w:rsidP="0045463A"/>
    <w:p w14:paraId="11B08FEF" w14:textId="77777777" w:rsidR="00B649F9" w:rsidRDefault="00B649F9" w:rsidP="00B649F9">
      <w:pPr>
        <w:pStyle w:val="Bodycopy"/>
      </w:pPr>
      <w:r>
        <w:t xml:space="preserve">The </w:t>
      </w:r>
      <w:r>
        <w:rPr>
          <w:b/>
        </w:rPr>
        <w:t>Instructions From Microsoft</w:t>
      </w:r>
      <w:r>
        <w:t xml:space="preserve"> page (Figure 2) might also contain a request to complete a questionnaire. </w:t>
      </w:r>
      <w:r w:rsidRPr="00EA486A">
        <w:t>See “Completing a Questionnaire” for instructions on completing the questionnaire.</w:t>
      </w:r>
      <w:r>
        <w:t xml:space="preserve"> </w:t>
      </w:r>
    </w:p>
    <w:p w14:paraId="54245A7F" w14:textId="77777777" w:rsidR="00B649F9" w:rsidRDefault="00B649F9" w:rsidP="0045463A"/>
    <w:p w14:paraId="21A78CA5" w14:textId="279F39AB" w:rsidR="0045463A" w:rsidRDefault="0045463A" w:rsidP="0045463A">
      <w:r>
        <w:t xml:space="preserve">Access the document upload utility </w:t>
      </w:r>
      <w:r w:rsidRPr="007E3592">
        <w:t xml:space="preserve">by clicking </w:t>
      </w:r>
      <w:r w:rsidRPr="00997CAF">
        <w:rPr>
          <w:b/>
        </w:rPr>
        <w:t>Click here</w:t>
      </w:r>
      <w:r w:rsidRPr="007E3592">
        <w:t xml:space="preserve"> in the email (highlighted in </w:t>
      </w:r>
      <w:r w:rsidR="00804779">
        <w:t>Figure 1</w:t>
      </w:r>
      <w:r w:rsidRPr="007E3592">
        <w:t xml:space="preserve">). If the link does not work, </w:t>
      </w:r>
      <w:r w:rsidR="009278EA">
        <w:t>complete the following steps</w:t>
      </w:r>
      <w:r w:rsidRPr="007E3592">
        <w:t>:</w:t>
      </w:r>
    </w:p>
    <w:p w14:paraId="08481923" w14:textId="77777777" w:rsidR="00B649F9" w:rsidRPr="007E3592" w:rsidRDefault="00B649F9" w:rsidP="0045463A"/>
    <w:p w14:paraId="33CB6298" w14:textId="2F50935E" w:rsidR="0045463A" w:rsidRPr="007E3592" w:rsidRDefault="0045463A" w:rsidP="0045463A">
      <w:pPr>
        <w:numPr>
          <w:ilvl w:val="0"/>
          <w:numId w:val="17"/>
        </w:numPr>
        <w:spacing w:line="240" w:lineRule="auto"/>
        <w:contextualSpacing/>
      </w:pPr>
      <w:r w:rsidRPr="007E3592">
        <w:t xml:space="preserve">Copy the access code from the email (highlighted in </w:t>
      </w:r>
      <w:r w:rsidR="009278EA">
        <w:t>Figure 1</w:t>
      </w:r>
      <w:r w:rsidRPr="007E3592">
        <w:t>).</w:t>
      </w:r>
    </w:p>
    <w:p w14:paraId="1C923418" w14:textId="41323771" w:rsidR="0045463A" w:rsidRPr="007E3592" w:rsidRDefault="0045463A" w:rsidP="0045463A">
      <w:pPr>
        <w:numPr>
          <w:ilvl w:val="0"/>
          <w:numId w:val="17"/>
        </w:numPr>
        <w:spacing w:line="240" w:lineRule="auto"/>
        <w:contextualSpacing/>
      </w:pPr>
      <w:r w:rsidRPr="007E3592">
        <w:t xml:space="preserve">Click the URL link (highlighted in </w:t>
      </w:r>
      <w:r w:rsidR="009278EA">
        <w:t>Figure 1</w:t>
      </w:r>
      <w:r w:rsidRPr="007E3592">
        <w:t>).</w:t>
      </w:r>
    </w:p>
    <w:p w14:paraId="2FE52C26" w14:textId="77777777" w:rsidR="0045463A" w:rsidRPr="007E3592" w:rsidRDefault="0045463A" w:rsidP="0045463A">
      <w:pPr>
        <w:numPr>
          <w:ilvl w:val="0"/>
          <w:numId w:val="17"/>
        </w:numPr>
        <w:spacing w:line="240" w:lineRule="auto"/>
        <w:contextualSpacing/>
      </w:pPr>
      <w:r w:rsidRPr="007E3592">
        <w:t xml:space="preserve">In the dialog box that appears, paste the access code in the text box and click </w:t>
      </w:r>
      <w:r w:rsidRPr="007E3592">
        <w:rPr>
          <w:b/>
        </w:rPr>
        <w:t>OK</w:t>
      </w:r>
      <w:r w:rsidRPr="007E3592">
        <w:t>.</w:t>
      </w:r>
    </w:p>
    <w:p w14:paraId="05DB86D3" w14:textId="77777777" w:rsidR="0045463A" w:rsidRDefault="0045463A" w:rsidP="0045463A"/>
    <w:p w14:paraId="57EFCF18" w14:textId="1F844D35" w:rsidR="00C55C2A" w:rsidRDefault="0045463A" w:rsidP="0045463A">
      <w:r>
        <w:t xml:space="preserve">In the </w:t>
      </w:r>
      <w:r w:rsidRPr="00C86DBF">
        <w:rPr>
          <w:b/>
        </w:rPr>
        <w:t xml:space="preserve">Instructions </w:t>
      </w:r>
      <w:r w:rsidR="00185005">
        <w:rPr>
          <w:b/>
        </w:rPr>
        <w:t>F</w:t>
      </w:r>
      <w:r w:rsidRPr="00C86DBF">
        <w:rPr>
          <w:b/>
        </w:rPr>
        <w:t>rom Microsoft</w:t>
      </w:r>
      <w:r>
        <w:t xml:space="preserve"> page that appears, the </w:t>
      </w:r>
      <w:r w:rsidRPr="00C86DBF">
        <w:rPr>
          <w:b/>
        </w:rPr>
        <w:t>Case Docs Check List</w:t>
      </w:r>
      <w:r>
        <w:t xml:space="preserve"> (highlighted in </w:t>
      </w:r>
      <w:r w:rsidR="00185005">
        <w:t>Figure 2</w:t>
      </w:r>
      <w:r>
        <w:t>) contains a list of the documents required for your case.</w:t>
      </w:r>
    </w:p>
    <w:p w14:paraId="1F49F278" w14:textId="20658D35" w:rsidR="00185005" w:rsidRDefault="00B649F9" w:rsidP="00433303">
      <w:pPr>
        <w:rPr>
          <w:i/>
          <w:sz w:val="14"/>
          <w:szCs w:val="14"/>
        </w:rPr>
      </w:pPr>
      <w:r>
        <w:rPr>
          <w:b/>
          <w:noProof/>
        </w:rPr>
        <w:lastRenderedPageBreak/>
        <mc:AlternateContent>
          <mc:Choice Requires="wpg">
            <w:drawing>
              <wp:inline distT="0" distB="0" distL="0" distR="0" wp14:anchorId="7D1F865B" wp14:editId="06D6C6DA">
                <wp:extent cx="4475019" cy="5500255"/>
                <wp:effectExtent l="0" t="0" r="20955" b="24765"/>
                <wp:docPr id="64" name="Group 64"/>
                <wp:cNvGraphicFramePr/>
                <a:graphic xmlns:a="http://schemas.openxmlformats.org/drawingml/2006/main">
                  <a:graphicData uri="http://schemas.microsoft.com/office/word/2010/wordprocessingGroup">
                    <wpg:wgp>
                      <wpg:cNvGrpSpPr/>
                      <wpg:grpSpPr>
                        <a:xfrm>
                          <a:off x="0" y="0"/>
                          <a:ext cx="4475019" cy="5500255"/>
                          <a:chOff x="0" y="0"/>
                          <a:chExt cx="4475019" cy="5500255"/>
                        </a:xfrm>
                      </wpg:grpSpPr>
                      <pic:pic xmlns:pic="http://schemas.openxmlformats.org/drawingml/2006/picture">
                        <pic:nvPicPr>
                          <pic:cNvPr id="48" name="Picture 48"/>
                          <pic:cNvPicPr/>
                        </pic:nvPicPr>
                        <pic:blipFill>
                          <a:blip r:embed="rId13">
                            <a:extLst>
                              <a:ext uri="{28A0092B-C50C-407E-A947-70E740481C1C}">
                                <a14:useLocalDpi xmlns:a14="http://schemas.microsoft.com/office/drawing/2010/main" val="0"/>
                              </a:ext>
                            </a:extLst>
                          </a:blip>
                          <a:stretch>
                            <a:fillRect/>
                          </a:stretch>
                        </pic:blipFill>
                        <pic:spPr>
                          <a:xfrm>
                            <a:off x="13855" y="0"/>
                            <a:ext cx="4427220" cy="5471160"/>
                          </a:xfrm>
                          <a:prstGeom prst="rect">
                            <a:avLst/>
                          </a:prstGeom>
                        </pic:spPr>
                      </pic:pic>
                      <wps:wsp>
                        <wps:cNvPr id="49" name="Rounded Rectangle 49"/>
                        <wps:cNvSpPr/>
                        <wps:spPr>
                          <a:xfrm>
                            <a:off x="0" y="4038600"/>
                            <a:ext cx="4475019" cy="1461655"/>
                          </a:xfrm>
                          <a:prstGeom prst="roundRect">
                            <a:avLst/>
                          </a:prstGeom>
                          <a:noFill/>
                          <a:ln w="19050" cap="flat" cmpd="sng" algn="ctr">
                            <a:solidFill>
                              <a:srgbClr val="FF0000"/>
                            </a:solidFill>
                            <a:prstDash val="sys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713510" y="3505200"/>
                            <a:ext cx="644236" cy="96982"/>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0685968" id="Group 64" o:spid="_x0000_s1026" style="width:352.35pt;height:433.1pt;mso-position-horizontal-relative:char;mso-position-vertical-relative:line" coordsize="44750,55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">
                <v:shape id="Picture 48" o:spid="_x0000_s1027" type="#_x0000_t75" style="position:absolute;left:138;width:44272;height:54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CWAzCAAAA2wAAAA8AAABkcnMvZG93bnJldi54bWxET11rwjAUfR/sP4Q78EU0VYq4zigyEToQ&#10;1E59vjR3TVlzU5qo9d8vD8IeD+d7septI27U+dqxgsk4AUFcOl1zpeD0vR3NQfiArLFxTAoe5GG1&#10;fH1ZYKbdnY90K0IlYgj7DBWYENpMSl8asujHriWO3I/rLIYIu0rqDu8x3DZymiQzabHm2GCwpU9D&#10;5W9xtQp266E5THKbXtPNOX9/7L/y4aVVavDWrz9ABOrDv/jpzrWCNI6NX+IPkM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glgMwgAAANsAAAAPAAAAAAAAAAAAAAAAAJ8C&#10;AABkcnMvZG93bnJldi54bWxQSwUGAAAAAAQABAD3AAAAjgMAAAAA&#10;">
                  <v:imagedata r:id="rId14" o:title=""/>
                </v:shape>
                <v:roundrect id="Rounded Rectangle 49" o:spid="_x0000_s1028" style="position:absolute;top:40386;width:44750;height:146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DbyMQA&#10;AADbAAAADwAAAGRycy9kb3ducmV2LnhtbESPQWvCQBSE7wX/w/IEb3Wj2FCjq4jV0EMvVS/eHtln&#10;Nph9G7LbJP57t1DocZiZb5j1drC16Kj1lWMFs2kCgrhwuuJSweV8fH0H4QOyxtoxKXiQh+1m9LLG&#10;TLuev6k7hVJECPsMFZgQmkxKXxiy6KeuIY7ezbUWQ5RtKXWLfYTbWs6TJJUWK44LBhvaGyrupx+r&#10;oE/7r6Ew+7fHR5cf0vyYz69Xq9RkPOxWIAIN4T/81/7UChZL+P0Sf4D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28jEAAAA2wAAAA8AAAAAAAAAAAAAAAAAmAIAAGRycy9k&#10;b3ducmV2LnhtbFBLBQYAAAAABAAEAPUAAACJAwAAAAA=&#10;" filled="f" strokecolor="red" strokeweight="1.5pt">
                  <v:stroke dashstyle="3 1"/>
                </v:roundrect>
                <v:rect id="Rectangle 50" o:spid="_x0000_s1029" style="position:absolute;left:7135;top:35052;width:6442;height: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nSG8AA&#10;AADbAAAADwAAAGRycy9kb3ducmV2LnhtbERPy4rCMBTdC/5DuAPuNB1BKdVYHEGdhRsfC5eX5k5T&#10;2tzUJtb695PFwCwP573OB9uInjpfOVbwOUtAEBdOV1wquF330xSED8gaG8ek4E0e8s14tMZMuxef&#10;qb+EUsQQ9hkqMCG0mZS+MGTRz1xLHLkf11kMEXal1B2+Yrht5DxJltJixbHBYEs7Q0V9eVoF/ri4&#10;X4v0kdbl4SvtjTlv5ckoNfkYtisQgYbwL/5zf2sFi7g+fok/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cnSG8AAAADbAAAADwAAAAAAAAAAAAAAAACYAgAAZHJzL2Rvd25y&#10;ZXYueG1sUEsFBgAAAAAEAAQA9QAAAIUDAAAAAA==&#10;" fillcolor="#bfbfbf [2412]" stroked="f" strokeweight="2pt"/>
                <w10:anchorlock/>
              </v:group>
            </w:pict>
          </mc:Fallback>
        </mc:AlternateContent>
      </w:r>
      <w:r w:rsidR="00185005" w:rsidRPr="00433303">
        <w:rPr>
          <w:i/>
          <w:sz w:val="14"/>
          <w:szCs w:val="14"/>
        </w:rPr>
        <w:t>Figure 2</w:t>
      </w:r>
    </w:p>
    <w:p w14:paraId="72E6E8F7" w14:textId="77777777" w:rsidR="004006F3" w:rsidRPr="004006F3" w:rsidRDefault="004006F3" w:rsidP="00433303">
      <w:pPr>
        <w:rPr>
          <w:b/>
        </w:rPr>
      </w:pPr>
    </w:p>
    <w:p w14:paraId="717D453E" w14:textId="4CCED711" w:rsidR="00B649F9" w:rsidRDefault="00B649F9" w:rsidP="00B649F9">
      <w:r w:rsidRPr="000C1604">
        <w:rPr>
          <w:b/>
        </w:rPr>
        <w:t>Note</w:t>
      </w:r>
      <w:r>
        <w:t xml:space="preserve">  The </w:t>
      </w:r>
      <w:r>
        <w:rPr>
          <w:b/>
        </w:rPr>
        <w:t xml:space="preserve">Required? </w:t>
      </w:r>
      <w:r>
        <w:t xml:space="preserve">column of the </w:t>
      </w:r>
      <w:r w:rsidRPr="00C86DBF">
        <w:rPr>
          <w:b/>
        </w:rPr>
        <w:t>Case Docs Check List</w:t>
      </w:r>
      <w:r>
        <w:t xml:space="preserve"> may indicate some documents as </w:t>
      </w:r>
      <w:r w:rsidRPr="000C1604">
        <w:rPr>
          <w:b/>
        </w:rPr>
        <w:t>If Applicable</w:t>
      </w:r>
      <w:r>
        <w:t xml:space="preserve">. Please be sure to upload any </w:t>
      </w:r>
      <w:r w:rsidR="00395D19">
        <w:t xml:space="preserve">“If Applicable” </w:t>
      </w:r>
      <w:r>
        <w:t>documents that apply to your case. The Global Migration team may not be able to proceed with your case if all necessary documents are not uploaded.</w:t>
      </w:r>
    </w:p>
    <w:p w14:paraId="6E7AA0F2" w14:textId="77777777" w:rsidR="00B649F9" w:rsidRDefault="00B649F9" w:rsidP="00EA486A">
      <w:pPr>
        <w:pStyle w:val="Bodycopy"/>
      </w:pPr>
    </w:p>
    <w:p w14:paraId="0EAD2460" w14:textId="76A89D51" w:rsidR="00B57FC6" w:rsidRDefault="00B57FC6" w:rsidP="00EA486A">
      <w:pPr>
        <w:pStyle w:val="Bodycopy"/>
      </w:pPr>
      <w:r w:rsidRPr="00B57FC6">
        <w:t>If necessary, scroll down to view the complete list.</w:t>
      </w:r>
    </w:p>
    <w:p w14:paraId="596B6B61" w14:textId="3DF9AD24" w:rsidR="00F24FC8" w:rsidRDefault="00B57FC6" w:rsidP="00B57FC6">
      <w:pPr>
        <w:pStyle w:val="Heading2"/>
      </w:pPr>
      <w:r w:rsidRPr="00B57FC6">
        <w:t>Uploading Documents</w:t>
      </w:r>
    </w:p>
    <w:p w14:paraId="6F51001F" w14:textId="77777777" w:rsidR="00D256C7" w:rsidRDefault="00D256C7" w:rsidP="00D256C7">
      <w:r>
        <w:t>For each document that you want to upload, perform the following steps:</w:t>
      </w:r>
    </w:p>
    <w:p w14:paraId="40F24B52" w14:textId="77777777" w:rsidR="00D256C7" w:rsidRDefault="00D256C7" w:rsidP="00D256C7"/>
    <w:p w14:paraId="485B7E99" w14:textId="361D7AA6" w:rsidR="00EB74FA" w:rsidRDefault="00EB74FA" w:rsidP="00EB74FA">
      <w:pPr>
        <w:pStyle w:val="ListParagraph"/>
        <w:numPr>
          <w:ilvl w:val="0"/>
          <w:numId w:val="15"/>
        </w:numPr>
        <w:spacing w:line="240" w:lineRule="auto"/>
        <w:contextualSpacing/>
      </w:pPr>
      <w:r>
        <w:t xml:space="preserve">From the </w:t>
      </w:r>
      <w:r w:rsidRPr="00C86DBF">
        <w:rPr>
          <w:b/>
        </w:rPr>
        <w:t>Case Docs Check List</w:t>
      </w:r>
      <w:r>
        <w:t xml:space="preserve">, copy </w:t>
      </w:r>
      <w:r w:rsidR="00C55C2A">
        <w:t>(</w:t>
      </w:r>
      <w:r w:rsidR="000828AB">
        <w:t>to your clipboard</w:t>
      </w:r>
      <w:r w:rsidR="00C55C2A">
        <w:t xml:space="preserve">) </w:t>
      </w:r>
      <w:r>
        <w:t xml:space="preserve">the description of the document that you want to upload </w:t>
      </w:r>
      <w:r w:rsidRPr="00FC648D">
        <w:t xml:space="preserve">(highlighted in </w:t>
      </w:r>
      <w:r w:rsidR="0079184C">
        <w:t>Figure 3</w:t>
      </w:r>
      <w:r w:rsidRPr="00FC648D">
        <w:t>).</w:t>
      </w:r>
      <w:r w:rsidR="000828AB">
        <w:t xml:space="preserve"> You will paste this description in a later step.</w:t>
      </w:r>
    </w:p>
    <w:p w14:paraId="7914876C" w14:textId="77777777" w:rsidR="00EB74FA" w:rsidRDefault="00EB74FA" w:rsidP="00EB74FA">
      <w:pPr>
        <w:pStyle w:val="ListParagraph"/>
        <w:ind w:left="360"/>
      </w:pPr>
    </w:p>
    <w:p w14:paraId="239C4441" w14:textId="7DA2419D" w:rsidR="00EB74FA" w:rsidRDefault="00EB74FA" w:rsidP="00EB74FA">
      <w:pPr>
        <w:pStyle w:val="ListParagraph"/>
        <w:numPr>
          <w:ilvl w:val="0"/>
          <w:numId w:val="15"/>
        </w:numPr>
        <w:spacing w:line="240" w:lineRule="auto"/>
        <w:contextualSpacing/>
      </w:pPr>
      <w:r>
        <w:lastRenderedPageBreak/>
        <w:t xml:space="preserve">Click </w:t>
      </w:r>
      <w:r w:rsidRPr="0086534A">
        <w:rPr>
          <w:b/>
        </w:rPr>
        <w:t>Upload new doc</w:t>
      </w:r>
      <w:r>
        <w:t xml:space="preserve"> for that document (highlighted in </w:t>
      </w:r>
      <w:r w:rsidR="0079184C">
        <w:t>Figure 3</w:t>
      </w:r>
      <w:r>
        <w:t>).</w:t>
      </w:r>
    </w:p>
    <w:p w14:paraId="1D08A813" w14:textId="77777777" w:rsidR="00B649F9" w:rsidRDefault="00B649F9" w:rsidP="00B649F9">
      <w:pPr>
        <w:spacing w:line="240" w:lineRule="auto"/>
        <w:contextualSpacing/>
      </w:pPr>
    </w:p>
    <w:p w14:paraId="48D7A60B" w14:textId="7754E882" w:rsidR="00635C0B" w:rsidRDefault="00B649F9" w:rsidP="00635C0B">
      <w:pPr>
        <w:spacing w:line="240" w:lineRule="auto"/>
        <w:contextualSpacing/>
      </w:pPr>
      <w:r>
        <w:rPr>
          <w:noProof/>
        </w:rPr>
        <mc:AlternateContent>
          <mc:Choice Requires="wpg">
            <w:drawing>
              <wp:inline distT="0" distB="0" distL="0" distR="0" wp14:anchorId="7BA7D3FB" wp14:editId="7387D713">
                <wp:extent cx="5760720" cy="3072765"/>
                <wp:effectExtent l="19050" t="19050" r="11430" b="13335"/>
                <wp:docPr id="65" name="Group 65"/>
                <wp:cNvGraphicFramePr/>
                <a:graphic xmlns:a="http://schemas.openxmlformats.org/drawingml/2006/main">
                  <a:graphicData uri="http://schemas.microsoft.com/office/word/2010/wordprocessingGroup">
                    <wpg:wgp>
                      <wpg:cNvGrpSpPr/>
                      <wpg:grpSpPr>
                        <a:xfrm>
                          <a:off x="0" y="0"/>
                          <a:ext cx="5760720" cy="3072765"/>
                          <a:chOff x="0" y="0"/>
                          <a:chExt cx="5760720" cy="3072765"/>
                        </a:xfrm>
                      </wpg:grpSpPr>
                      <wpg:grpSp>
                        <wpg:cNvPr id="40" name="Group 40"/>
                        <wpg:cNvGrpSpPr/>
                        <wpg:grpSpPr>
                          <a:xfrm>
                            <a:off x="0" y="0"/>
                            <a:ext cx="5760720" cy="3072765"/>
                            <a:chOff x="0" y="0"/>
                            <a:chExt cx="5760720" cy="3072765"/>
                          </a:xfrm>
                        </wpg:grpSpPr>
                        <pic:pic xmlns:pic="http://schemas.openxmlformats.org/drawingml/2006/picture">
                          <pic:nvPicPr>
                            <pic:cNvPr id="12" name="Picture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720" cy="3072765"/>
                            </a:xfrm>
                            <a:prstGeom prst="rect">
                              <a:avLst/>
                            </a:prstGeom>
                            <a:ln>
                              <a:solidFill>
                                <a:schemeClr val="tx1"/>
                              </a:solidFill>
                            </a:ln>
                          </pic:spPr>
                        </pic:pic>
                        <wps:wsp>
                          <wps:cNvPr id="9" name="Rectangle 9"/>
                          <wps:cNvSpPr/>
                          <wps:spPr>
                            <a:xfrm>
                              <a:off x="217714" y="348343"/>
                              <a:ext cx="719667" cy="118533"/>
                            </a:xfrm>
                            <a:prstGeom prst="rect">
                              <a:avLst/>
                            </a:prstGeom>
                            <a:solidFill>
                              <a:sysClr val="window" lastClr="FFFFFF">
                                <a:lumMod val="75000"/>
                              </a:sys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 name="Rounded Rectangle 51"/>
                        <wps:cNvSpPr/>
                        <wps:spPr>
                          <a:xfrm>
                            <a:off x="831273" y="720437"/>
                            <a:ext cx="3034145" cy="270163"/>
                          </a:xfrm>
                          <a:prstGeom prst="roundRect">
                            <a:avLst/>
                          </a:prstGeom>
                          <a:noFill/>
                          <a:ln w="19050" cap="flat" cmpd="sng" algn="ctr">
                            <a:solidFill>
                              <a:srgbClr val="FF0000"/>
                            </a:solidFill>
                            <a:prstDash val="sys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ounded Rectangle 52"/>
                        <wps:cNvSpPr/>
                        <wps:spPr>
                          <a:xfrm>
                            <a:off x="5119254" y="727364"/>
                            <a:ext cx="568037" cy="235527"/>
                          </a:xfrm>
                          <a:prstGeom prst="roundRect">
                            <a:avLst/>
                          </a:prstGeom>
                          <a:noFill/>
                          <a:ln w="19050" cap="flat" cmpd="sng" algn="ctr">
                            <a:solidFill>
                              <a:srgbClr val="FF0000"/>
                            </a:solidFill>
                            <a:prstDash val="sys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6C6887F" id="Group 65" o:spid="_x0000_s1026" style="width:453.6pt;height:241.95pt;mso-position-horizontal-relative:char;mso-position-vertical-relative:line" coordsize="57607,30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">
                <v:group id="Group 40" o:spid="_x0000_s1027" style="position:absolute;width:57607;height:30727" coordsize="57607,30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Picture 12" o:spid="_x0000_s1028" type="#_x0000_t75" style="position:absolute;width:57607;height:307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xEsTBAAAA2wAAAA8AAABkcnMvZG93bnJldi54bWxET01rwkAQvRf6H5Yp9FJ0Uw+hRFcR02B7&#10;kqrgdciO2cXsbMhuY/rvu4LgbR7vcxar0bVioD5YzwrepxkI4tpry42C46GafIAIEVlj65kU/FGA&#10;1fL5aYGF9lf+oWEfG5FCOBSowMTYFVKG2pDDMPUdceLOvncYE+wbqXu8pnDXylmW5dKh5dRgsKON&#10;ofqy/3UK7Dazpf5+O5Xl9rOqWpMPZpcr9foyrucgIo3xIb67v3SaP4PbL+kAufw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mxEsTBAAAA2wAAAA8AAAAAAAAAAAAAAAAAnwIA&#10;AGRycy9kb3ducmV2LnhtbFBLBQYAAAAABAAEAPcAAACNAwAAAAA=&#10;" stroked="t" strokecolor="#58595b [3213]">
                    <v:imagedata r:id="rId16" o:title=""/>
                    <v:path arrowok="t"/>
                  </v:shape>
                  <v:rect id="Rectangle 9" o:spid="_x0000_s1029" style="position:absolute;left:2177;top:3483;width:7196;height:1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YMfMMA&#10;AADaAAAADwAAAGRycy9kb3ducmV2LnhtbESPUWvCMBSF34X9h3AHe9NUR93WGcVVBoIgzO0HXJq7&#10;JtrclCba7t8vguDj4ZzzHc5iNbhGXKgL1rOC6SQDQVx5bblW8PP9OX4FESKyxsYzKfijAKvlw2iB&#10;hfY9f9HlEGuRIBwKVGBibAspQ2XIYZj4ljh5v75zGJPsaqk77BPcNXKWZXPp0HJaMNhSaag6Hc5O&#10;wbl8tmY/LT/yzea4K/uXNs9srtTT47B+BxFpiPfwrb3VCt7geiXd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YMfMMAAADaAAAADwAAAAAAAAAAAAAAAACYAgAAZHJzL2Rv&#10;d25yZXYueG1sUEsFBgAAAAAEAAQA9QAAAIgDAAAAAA==&#10;" fillcolor="#bfbfbf" stroked="f" strokeweight="2pt"/>
                </v:group>
                <v:roundrect id="Rounded Rectangle 51" o:spid="_x0000_s1030" style="position:absolute;left:8312;top:7204;width:30342;height:27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9BE8MA&#10;AADbAAAADwAAAGRycy9kb3ducmV2LnhtbESPT4vCMBTE7wv7HcJb8LamCpalaxTxT/HgZdWLt0fz&#10;tik2L6WJbf32RhA8DjPzG2a+HGwtOmp95VjBZJyAIC6crrhUcD7tvn9A+ICssXZMCu7kYbn4/Jhj&#10;pl3Pf9QdQykihH2GCkwITSalLwxZ9GPXEEfv37UWQ5RtKXWLfYTbWk6TJJUWK44LBhtaGyqux5tV&#10;0Kf9YSjMenbfdPk2zXf59HKxSo2+htUviEBDeIdf7b1WMJvA80v8A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69BE8MAAADbAAAADwAAAAAAAAAAAAAAAACYAgAAZHJzL2Rv&#10;d25yZXYueG1sUEsFBgAAAAAEAAQA9QAAAIgDAAAAAA==&#10;" filled="f" strokecolor="red" strokeweight="1.5pt">
                  <v:stroke dashstyle="3 1"/>
                </v:roundrect>
                <v:roundrect id="Rounded Rectangle 52" o:spid="_x0000_s1031" style="position:absolute;left:51192;top:7273;width:5680;height:23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3fZMQA&#10;AADbAAAADwAAAGRycy9kb3ducmV2LnhtbESPT4vCMBTE7wt+h/AEb2u6BctSjbL4p3jYy6oXb4/m&#10;bVO2eSlNbOu3NwuCx2FmfsOsNqNtRE+drx0r+JgnIIhLp2uuFFzOh/dPED4ga2wck4I7edisJ28r&#10;zLUb+If6U6hEhLDPUYEJoc2l9KUhi37uWuLo/brOYoiyq6TucIhw28g0STJpsea4YLClraHy73Sz&#10;CoZs+B5Ls13cd32xz4pDkV6vVqnZdPxaggg0hlf42T5qBYsU/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932TEAAAA2wAAAA8AAAAAAAAAAAAAAAAAmAIAAGRycy9k&#10;b3ducmV2LnhtbFBLBQYAAAAABAAEAPUAAACJAwAAAAA=&#10;" filled="f" strokecolor="red" strokeweight="1.5pt">
                  <v:stroke dashstyle="3 1"/>
                </v:roundrect>
                <w10:anchorlock/>
              </v:group>
            </w:pict>
          </mc:Fallback>
        </mc:AlternateContent>
      </w:r>
    </w:p>
    <w:p w14:paraId="6EED53EE" w14:textId="4D381539" w:rsidR="00D256C7" w:rsidRDefault="0079184C" w:rsidP="007666DE">
      <w:pPr>
        <w:pStyle w:val="Caption"/>
      </w:pPr>
      <w:r>
        <w:t>Figure 3</w:t>
      </w:r>
    </w:p>
    <w:p w14:paraId="21B9D63D" w14:textId="77777777" w:rsidR="00D256C7" w:rsidRDefault="00D256C7" w:rsidP="00D256C7">
      <w:pPr>
        <w:pStyle w:val="ListParagraph"/>
      </w:pPr>
    </w:p>
    <w:p w14:paraId="715C9EED" w14:textId="54BC15ED" w:rsidR="00D256C7" w:rsidRPr="00E439AA" w:rsidRDefault="00D256C7" w:rsidP="00D256C7">
      <w:pPr>
        <w:pStyle w:val="ListParagraph"/>
        <w:numPr>
          <w:ilvl w:val="0"/>
          <w:numId w:val="15"/>
        </w:numPr>
        <w:spacing w:line="240" w:lineRule="auto"/>
        <w:contextualSpacing/>
      </w:pPr>
      <w:r>
        <w:t xml:space="preserve">In the </w:t>
      </w:r>
      <w:r w:rsidRPr="00E439AA">
        <w:rPr>
          <w:b/>
        </w:rPr>
        <w:t>Digital Documents List</w:t>
      </w:r>
      <w:r>
        <w:t xml:space="preserve"> dialog box that appears, click </w:t>
      </w:r>
      <w:r>
        <w:rPr>
          <w:b/>
        </w:rPr>
        <w:t xml:space="preserve">Upload New Doc </w:t>
      </w:r>
      <w:r>
        <w:t xml:space="preserve">(highlighted in </w:t>
      </w:r>
      <w:r w:rsidR="00A27351">
        <w:t>Figure 4</w:t>
      </w:r>
      <w:r>
        <w:t>).</w:t>
      </w:r>
    </w:p>
    <w:p w14:paraId="0949CFDB" w14:textId="630B7D63" w:rsidR="00D256C7" w:rsidRDefault="00D256C7" w:rsidP="00D256C7"/>
    <w:p w14:paraId="6FB7AB72" w14:textId="2C0E9D4A" w:rsidR="00D256C7" w:rsidRDefault="00C74974" w:rsidP="00A27351">
      <w:r>
        <w:rPr>
          <w:noProof/>
        </w:rPr>
        <mc:AlternateContent>
          <mc:Choice Requires="wpg">
            <w:drawing>
              <wp:inline distT="0" distB="0" distL="0" distR="0" wp14:anchorId="504707D1" wp14:editId="6FCA960B">
                <wp:extent cx="4381500" cy="2805430"/>
                <wp:effectExtent l="19050" t="19050" r="19050" b="13970"/>
                <wp:docPr id="66" name="Group 66"/>
                <wp:cNvGraphicFramePr/>
                <a:graphic xmlns:a="http://schemas.openxmlformats.org/drawingml/2006/main">
                  <a:graphicData uri="http://schemas.microsoft.com/office/word/2010/wordprocessingGroup">
                    <wpg:wgp>
                      <wpg:cNvGrpSpPr/>
                      <wpg:grpSpPr>
                        <a:xfrm>
                          <a:off x="0" y="0"/>
                          <a:ext cx="4381500" cy="2805430"/>
                          <a:chOff x="0" y="0"/>
                          <a:chExt cx="4381500" cy="2805430"/>
                        </a:xfrm>
                      </wpg:grpSpPr>
                      <pic:pic xmlns:pic="http://schemas.openxmlformats.org/drawingml/2006/picture">
                        <pic:nvPicPr>
                          <pic:cNvPr id="23" name="Picture 2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381500" cy="2805430"/>
                          </a:xfrm>
                          <a:prstGeom prst="rect">
                            <a:avLst/>
                          </a:prstGeom>
                          <a:ln>
                            <a:solidFill>
                              <a:schemeClr val="tx1"/>
                            </a:solidFill>
                          </a:ln>
                        </pic:spPr>
                      </pic:pic>
                      <wps:wsp>
                        <wps:cNvPr id="53" name="Rounded Rectangle 53"/>
                        <wps:cNvSpPr/>
                        <wps:spPr>
                          <a:xfrm>
                            <a:off x="6927" y="124691"/>
                            <a:ext cx="921327" cy="242454"/>
                          </a:xfrm>
                          <a:prstGeom prst="roundRect">
                            <a:avLst/>
                          </a:prstGeom>
                          <a:noFill/>
                          <a:ln w="19050" cap="flat" cmpd="sng" algn="ctr">
                            <a:solidFill>
                              <a:srgbClr val="FF0000"/>
                            </a:solidFill>
                            <a:prstDash val="sys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D8D056B" id="Group 66" o:spid="_x0000_s1026" style="width:345pt;height:220.9pt;mso-position-horizontal-relative:char;mso-position-vertical-relative:line" coordsize="43815,28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">
                <v:shape id="Picture 23" o:spid="_x0000_s1027" type="#_x0000_t75" style="position:absolute;width:43815;height:280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5u7LEAAAA2wAAAA8AAABkcnMvZG93bnJldi54bWxEj0FrwkAUhO9C/8PyCt7MxrTYGl2llApC&#10;D8G04vWRfU1Ss29Ddk3Sf98VBI/DzHzDrLejaURPnastK5hHMQjiwuqaSwXfX7vZKwjnkTU2lknB&#10;HznYbh4ma0y1HfhAfe5LESDsUlRQed+mUrqiIoMusi1x8H5sZ9AH2ZVSdzgEuGlkEscLabDmsFBh&#10;S+8VFef8YhRk+cvnr35O6v507u1xydl8+MiUmj6ObysQnkZ/D9/ae60geYLrl/AD5OY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m5u7LEAAAA2wAAAA8AAAAAAAAAAAAAAAAA&#10;nwIAAGRycy9kb3ducmV2LnhtbFBLBQYAAAAABAAEAPcAAACQAwAAAAA=&#10;" stroked="t" strokecolor="#58595b [3213]">
                  <v:imagedata r:id="rId18" o:title=""/>
                  <v:path arrowok="t"/>
                </v:shape>
                <v:roundrect id="Rounded Rectangle 53" o:spid="_x0000_s1028" style="position:absolute;left:69;top:1246;width:9213;height:24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F6/8MA&#10;AADbAAAADwAAAGRycy9kb3ducmV2LnhtbESPQWvCQBSE7wX/w/IEb3WjxVCiq4jW4KGXWi/eHtln&#10;Nph9G7JrEv+9KxR6HGbmG2a1GWwtOmp95VjBbJqAIC6crrhUcP49vH+C8AFZY+2YFDzIw2Y9elth&#10;pl3PP9SdQikihH2GCkwITSalLwxZ9FPXEEfv6lqLIcq2lLrFPsJtLedJkkqLFccFgw3tDBW3090q&#10;6NP+eyjMbvHYd/lXmh/y+eVilZqMh+0SRKAh/If/2ketYPEBry/xB8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F6/8MAAADbAAAADwAAAAAAAAAAAAAAAACYAgAAZHJzL2Rv&#10;d25yZXYueG1sUEsFBgAAAAAEAAQA9QAAAIgDAAAAAA==&#10;" filled="f" strokecolor="red" strokeweight="1.5pt">
                  <v:stroke dashstyle="3 1"/>
                </v:roundrect>
                <w10:anchorlock/>
              </v:group>
            </w:pict>
          </mc:Fallback>
        </mc:AlternateContent>
      </w:r>
      <w:r w:rsidR="00D256C7">
        <w:rPr>
          <w:noProof/>
        </w:rPr>
        <w:t xml:space="preserve"> </w:t>
      </w:r>
    </w:p>
    <w:p w14:paraId="743918AA" w14:textId="0F19B5E2" w:rsidR="00D256C7" w:rsidRDefault="00A27351" w:rsidP="007666DE">
      <w:pPr>
        <w:pStyle w:val="Caption"/>
      </w:pPr>
      <w:r>
        <w:t>Figure 4</w:t>
      </w:r>
    </w:p>
    <w:p w14:paraId="59A8A6AB" w14:textId="77777777" w:rsidR="00A27351" w:rsidRDefault="00A27351" w:rsidP="00D256C7">
      <w:pPr>
        <w:ind w:left="720"/>
      </w:pPr>
    </w:p>
    <w:p w14:paraId="634EA5E5" w14:textId="4EA20288" w:rsidR="00EB74FA" w:rsidRDefault="00EB74FA" w:rsidP="00EB74FA">
      <w:pPr>
        <w:pStyle w:val="ListParagraph"/>
        <w:numPr>
          <w:ilvl w:val="0"/>
          <w:numId w:val="15"/>
        </w:numPr>
        <w:spacing w:line="240" w:lineRule="auto"/>
        <w:contextualSpacing/>
      </w:pPr>
      <w:r>
        <w:t xml:space="preserve">In the </w:t>
      </w:r>
      <w:r w:rsidRPr="009121D6">
        <w:rPr>
          <w:b/>
        </w:rPr>
        <w:t>Upload Documents</w:t>
      </w:r>
      <w:r>
        <w:t xml:space="preserve"> dialog box that appears, </w:t>
      </w:r>
      <w:r w:rsidR="002F7D6D">
        <w:t>complete the following steps</w:t>
      </w:r>
      <w:r>
        <w:t>:</w:t>
      </w:r>
    </w:p>
    <w:p w14:paraId="5B3F25CF" w14:textId="77777777" w:rsidR="00EB74FA" w:rsidRDefault="00EB74FA" w:rsidP="00EB74FA">
      <w:pPr>
        <w:pStyle w:val="ListParagraph"/>
      </w:pPr>
    </w:p>
    <w:p w14:paraId="209A4FAA" w14:textId="67538B00" w:rsidR="00EB74FA" w:rsidRDefault="00EB74FA" w:rsidP="00EB74FA">
      <w:pPr>
        <w:pStyle w:val="ListParagraph"/>
        <w:numPr>
          <w:ilvl w:val="1"/>
          <w:numId w:val="14"/>
        </w:numPr>
        <w:spacing w:line="240" w:lineRule="auto"/>
        <w:contextualSpacing/>
      </w:pPr>
      <w:r>
        <w:t>In the description field, paste the descript</w:t>
      </w:r>
      <w:r w:rsidR="00125798">
        <w:t>ion you copied</w:t>
      </w:r>
      <w:r>
        <w:t xml:space="preserve"> (highlighted in </w:t>
      </w:r>
      <w:r w:rsidR="002F7D6D">
        <w:t>Figure 5</w:t>
      </w:r>
      <w:r>
        <w:t>).</w:t>
      </w:r>
    </w:p>
    <w:p w14:paraId="5AEF01F3" w14:textId="77777777" w:rsidR="00EB74FA" w:rsidRDefault="00EB74FA" w:rsidP="00EB74FA">
      <w:pPr>
        <w:pStyle w:val="ListParagraph"/>
        <w:ind w:left="1440"/>
      </w:pPr>
    </w:p>
    <w:p w14:paraId="1E2AB546" w14:textId="3E80C210" w:rsidR="00EB74FA" w:rsidRDefault="00EB74FA" w:rsidP="00EB74FA">
      <w:pPr>
        <w:pStyle w:val="ListParagraph"/>
        <w:numPr>
          <w:ilvl w:val="1"/>
          <w:numId w:val="14"/>
        </w:numPr>
        <w:spacing w:line="240" w:lineRule="auto"/>
        <w:contextualSpacing/>
      </w:pPr>
      <w:r>
        <w:lastRenderedPageBreak/>
        <w:t xml:space="preserve">Click </w:t>
      </w:r>
      <w:r w:rsidRPr="009B6C54">
        <w:rPr>
          <w:b/>
        </w:rPr>
        <w:t>Browse</w:t>
      </w:r>
      <w:r>
        <w:rPr>
          <w:b/>
        </w:rPr>
        <w:t xml:space="preserve"> </w:t>
      </w:r>
      <w:r>
        <w:t xml:space="preserve">(highlighted in </w:t>
      </w:r>
      <w:r w:rsidR="002F7D6D">
        <w:t>Figure 5</w:t>
      </w:r>
      <w:r>
        <w:t xml:space="preserve">). In the </w:t>
      </w:r>
      <w:r w:rsidRPr="009B6C54">
        <w:rPr>
          <w:b/>
        </w:rPr>
        <w:t>Choose File to Upload</w:t>
      </w:r>
      <w:r>
        <w:t xml:space="preserve"> dialog box that appears, navigate to the file you want to upload, select it, and then click </w:t>
      </w:r>
      <w:r w:rsidRPr="009B6C54">
        <w:rPr>
          <w:b/>
        </w:rPr>
        <w:t>Open</w:t>
      </w:r>
      <w:r>
        <w:t>.</w:t>
      </w:r>
    </w:p>
    <w:p w14:paraId="67790AC8" w14:textId="77777777" w:rsidR="00EB74FA" w:rsidRDefault="00EB74FA" w:rsidP="00EB74FA"/>
    <w:p w14:paraId="299F7805" w14:textId="77777777" w:rsidR="00EB74FA" w:rsidRDefault="00EB74FA" w:rsidP="00EB74FA">
      <w:pPr>
        <w:ind w:left="1440"/>
      </w:pPr>
      <w:r>
        <w:t xml:space="preserve">The </w:t>
      </w:r>
      <w:r w:rsidRPr="009B6C54">
        <w:rPr>
          <w:b/>
        </w:rPr>
        <w:t>Choose File to Upload</w:t>
      </w:r>
      <w:r>
        <w:t xml:space="preserve"> dialog box should close. In the </w:t>
      </w:r>
      <w:r w:rsidRPr="009B6C54">
        <w:rPr>
          <w:b/>
        </w:rPr>
        <w:t>Upload Documents</w:t>
      </w:r>
      <w:r>
        <w:t xml:space="preserve"> dialog box, the </w:t>
      </w:r>
      <w:r w:rsidRPr="009B6C54">
        <w:rPr>
          <w:b/>
        </w:rPr>
        <w:t>File Name</w:t>
      </w:r>
      <w:r>
        <w:t xml:space="preserve"> field should now contain the path and file name of the file you selected.</w:t>
      </w:r>
    </w:p>
    <w:p w14:paraId="65CC17BA" w14:textId="77777777" w:rsidR="00EB74FA" w:rsidRDefault="00EB74FA" w:rsidP="00EB74FA">
      <w:pPr>
        <w:ind w:left="1440"/>
      </w:pPr>
    </w:p>
    <w:p w14:paraId="61B73873" w14:textId="6CA1C005" w:rsidR="00EB74FA" w:rsidRDefault="00EB74FA" w:rsidP="00EB74FA">
      <w:pPr>
        <w:pStyle w:val="ListParagraph"/>
        <w:numPr>
          <w:ilvl w:val="1"/>
          <w:numId w:val="14"/>
        </w:numPr>
        <w:spacing w:line="240" w:lineRule="auto"/>
        <w:contextualSpacing/>
      </w:pPr>
      <w:r>
        <w:t xml:space="preserve">Click </w:t>
      </w:r>
      <w:r w:rsidRPr="00515F7B">
        <w:rPr>
          <w:b/>
        </w:rPr>
        <w:t>Upload File</w:t>
      </w:r>
      <w:r>
        <w:rPr>
          <w:b/>
        </w:rPr>
        <w:t xml:space="preserve"> </w:t>
      </w:r>
      <w:r>
        <w:t xml:space="preserve">(highlighted in </w:t>
      </w:r>
      <w:r w:rsidR="002F7D6D">
        <w:t>Figure 5</w:t>
      </w:r>
      <w:r>
        <w:t>).</w:t>
      </w:r>
    </w:p>
    <w:p w14:paraId="4CFD739C" w14:textId="77777777" w:rsidR="00EB74FA" w:rsidRDefault="00EB74FA" w:rsidP="00EB74FA">
      <w:pPr>
        <w:pStyle w:val="ListParagraph"/>
        <w:spacing w:line="240" w:lineRule="auto"/>
        <w:ind w:left="1440"/>
        <w:contextualSpacing/>
      </w:pPr>
    </w:p>
    <w:p w14:paraId="41673C8C" w14:textId="5F6CD6EF" w:rsidR="00D256C7" w:rsidRDefault="00C74974" w:rsidP="001143EB">
      <w:r>
        <w:rPr>
          <w:noProof/>
        </w:rPr>
        <mc:AlternateContent>
          <mc:Choice Requires="wpg">
            <w:drawing>
              <wp:inline distT="0" distB="0" distL="0" distR="0" wp14:anchorId="0D7F2F17" wp14:editId="3FA5AC63">
                <wp:extent cx="3872865" cy="4817745"/>
                <wp:effectExtent l="19050" t="19050" r="13335" b="20955"/>
                <wp:docPr id="67" name="Group 67"/>
                <wp:cNvGraphicFramePr/>
                <a:graphic xmlns:a="http://schemas.openxmlformats.org/drawingml/2006/main">
                  <a:graphicData uri="http://schemas.microsoft.com/office/word/2010/wordprocessingGroup">
                    <wpg:wgp>
                      <wpg:cNvGrpSpPr/>
                      <wpg:grpSpPr>
                        <a:xfrm>
                          <a:off x="0" y="0"/>
                          <a:ext cx="3872865" cy="4817745"/>
                          <a:chOff x="0" y="0"/>
                          <a:chExt cx="3872865" cy="4817745"/>
                        </a:xfrm>
                      </wpg:grpSpPr>
                      <wpg:grpSp>
                        <wpg:cNvPr id="42" name="Group 42"/>
                        <wpg:cNvGrpSpPr/>
                        <wpg:grpSpPr>
                          <a:xfrm>
                            <a:off x="0" y="0"/>
                            <a:ext cx="3872865" cy="4817745"/>
                            <a:chOff x="0" y="0"/>
                            <a:chExt cx="3872865" cy="4817745"/>
                          </a:xfrm>
                        </wpg:grpSpPr>
                        <pic:pic xmlns:pic="http://schemas.openxmlformats.org/drawingml/2006/picture">
                          <pic:nvPicPr>
                            <pic:cNvPr id="1"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872865" cy="4817745"/>
                            </a:xfrm>
                            <a:prstGeom prst="rect">
                              <a:avLst/>
                            </a:prstGeom>
                            <a:ln>
                              <a:solidFill>
                                <a:schemeClr val="tx1"/>
                              </a:solidFill>
                            </a:ln>
                          </pic:spPr>
                        </pic:pic>
                        <wps:wsp>
                          <wps:cNvPr id="10" name="Rectangle 10"/>
                          <wps:cNvSpPr/>
                          <wps:spPr>
                            <a:xfrm>
                              <a:off x="435429" y="664029"/>
                              <a:ext cx="745066" cy="127000"/>
                            </a:xfrm>
                            <a:prstGeom prst="rect">
                              <a:avLst/>
                            </a:prstGeom>
                            <a:solidFill>
                              <a:sysClr val="window" lastClr="FFFFFF">
                                <a:lumMod val="75000"/>
                              </a:sys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609600" y="1872343"/>
                              <a:ext cx="609600" cy="84667"/>
                            </a:xfrm>
                            <a:prstGeom prst="rect">
                              <a:avLst/>
                            </a:prstGeom>
                            <a:solidFill>
                              <a:sysClr val="window" lastClr="FFFFFF">
                                <a:lumMod val="75000"/>
                              </a:sys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609600" y="3156857"/>
                              <a:ext cx="609600" cy="84667"/>
                            </a:xfrm>
                            <a:prstGeom prst="rect">
                              <a:avLst/>
                            </a:prstGeom>
                            <a:solidFill>
                              <a:sysClr val="window" lastClr="FFFFFF">
                                <a:lumMod val="75000"/>
                              </a:sys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 name="Rounded Rectangle 54"/>
                        <wps:cNvSpPr/>
                        <wps:spPr>
                          <a:xfrm>
                            <a:off x="34636" y="3546763"/>
                            <a:ext cx="644237" cy="242455"/>
                          </a:xfrm>
                          <a:prstGeom prst="roundRect">
                            <a:avLst/>
                          </a:prstGeom>
                          <a:noFill/>
                          <a:ln w="19050" cap="flat" cmpd="sng" algn="ctr">
                            <a:solidFill>
                              <a:srgbClr val="FF0000"/>
                            </a:solidFill>
                            <a:prstDash val="sys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ounded Rectangle 55"/>
                        <wps:cNvSpPr/>
                        <wps:spPr>
                          <a:xfrm>
                            <a:off x="630382" y="3941618"/>
                            <a:ext cx="2410691" cy="214745"/>
                          </a:xfrm>
                          <a:prstGeom prst="roundRect">
                            <a:avLst/>
                          </a:prstGeom>
                          <a:noFill/>
                          <a:ln w="19050" cap="flat" cmpd="sng" algn="ctr">
                            <a:solidFill>
                              <a:srgbClr val="FF0000"/>
                            </a:solidFill>
                            <a:prstDash val="sys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ounded Rectangle 56"/>
                        <wps:cNvSpPr/>
                        <wps:spPr>
                          <a:xfrm>
                            <a:off x="2770909" y="4197927"/>
                            <a:ext cx="595745" cy="152400"/>
                          </a:xfrm>
                          <a:prstGeom prst="roundRect">
                            <a:avLst/>
                          </a:prstGeom>
                          <a:noFill/>
                          <a:ln w="19050" cap="flat" cmpd="sng" algn="ctr">
                            <a:solidFill>
                              <a:srgbClr val="FF0000"/>
                            </a:solidFill>
                            <a:prstDash val="sys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93FC2A1" id="Group 67" o:spid="_x0000_s1026" style="width:304.95pt;height:379.35pt;mso-position-horizontal-relative:char;mso-position-vertical-relative:line" coordsize="38728,48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">
                <v:group id="Group 42" o:spid="_x0000_s1027" style="position:absolute;width:38728;height:48177" coordsize="38728,481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Picture 1" o:spid="_x0000_s1028" type="#_x0000_t75" style="position:absolute;width:38728;height:481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yoIG7AAAA2gAAAA8AAABkcnMvZG93bnJldi54bWxET80KwjAMvgu+Q4ngTTtFRKZVRBEFT+rw&#10;HNa4Tdd0rNXNt7eC4Cl8fL9ZrFpTihfVrrCsYDSMQBCnVhecKUguu8EMhPPIGkvLpOBNDlbLbmeB&#10;sbYNn+h19pkIIexiVJB7X8VSujQng25oK+LA3Wxt0AdYZ1LX2IRwU8pxFE2lwYJDQ44VbXJKH+en&#10;UTC+Xzf7Nc+28thk75tJDtetmyjV77XrOQhPrf+Lf+6DDvPh+8r3yuUH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DqyoIG7AAAA2gAAAA8AAAAAAAAAAAAAAAAAnwIAAGRycy9k&#10;b3ducmV2LnhtbFBLBQYAAAAABAAEAPcAAACHAwAAAAA=&#10;" stroked="t" strokecolor="#58595b [3213]">
                    <v:imagedata r:id="rId20" o:title=""/>
                    <v:path arrowok="t"/>
                  </v:shape>
                  <v:rect id="Rectangle 10" o:spid="_x0000_s1029" style="position:absolute;left:4354;top:6640;width:7450;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Hx58QA&#10;AADbAAAADwAAAGRycy9kb3ducmV2LnhtbESP0UrDQBBF34X+wzIF3+ymSlTSbkubIgiC0OoHDNlp&#10;djU7G7LbJv698yD4NsO9c++Z9XYKnbrSkHxkA8tFAYq4idZza+Dz4+XuGVTKyBa7yGTghxJsN7Ob&#10;NVY2jnyk6ym3SkI4VWjA5dxXWqfGUcC0iD2xaOc4BMyyDq22A44SHjp9XxSPOqBnaXDYU+2o+T5d&#10;goFL/eDd+7Lel4fD11s9PvVl4UtjbufTbgUq05T/zX/Xr1bwhV5+kQH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B8efEAAAA2wAAAA8AAAAAAAAAAAAAAAAAmAIAAGRycy9k&#10;b3ducmV2LnhtbFBLBQYAAAAABAAEAPUAAACJAwAAAAA=&#10;" fillcolor="#bfbfbf" stroked="f" strokeweight="2pt"/>
                  <v:rect id="Rectangle 11" o:spid="_x0000_s1030" style="position:absolute;left:6096;top:18723;width:6096;height: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1UfMEA&#10;AADbAAAADwAAAGRycy9kb3ducmV2LnhtbERP3WrCMBS+F3yHcAbeaVql2+iMohVBGAzm9gCH5qzJ&#10;1pyUJtr69mYw2N35+H7Peju6VlypD9azgnyRgSCuvbbcKPj8OM6fQYSIrLH1TApuFGC7mU7WWGo/&#10;8Dtdz7ERKYRDiQpMjF0pZagNOQwL3xEn7sv3DmOCfSN1j0MKd61cZtmjdGg5NRjsqDJU/5wvTsGl&#10;Wlnzllf74nD4fq2Gp67IbKHU7GHcvYCINMZ/8Z/7pNP8HH5/S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NVHzBAAAA2wAAAA8AAAAAAAAAAAAAAAAAmAIAAGRycy9kb3du&#10;cmV2LnhtbFBLBQYAAAAABAAEAPUAAACGAwAAAAA=&#10;" fillcolor="#bfbfbf" stroked="f" strokeweight="2pt"/>
                  <v:rect id="Rectangle 16" o:spid="_x0000_s1031" style="position:absolute;left:6096;top:31568;width:6096;height: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TMCMEA&#10;AADbAAAADwAAAGRycy9kb3ducmV2LnhtbERP3WrCMBS+F/YO4Qy801SlbnRG0YogCAPdHuDQnDXZ&#10;mpPSRNu9/SIIuzsf3+9ZbQbXiBt1wXpWMJtmIIgrry3XCj4/DpNXECEia2w8k4JfCrBZP41WWGjf&#10;85lul1iLFMKhQAUmxraQMlSGHIapb4kT9+U7hzHBrpa6wz6Fu0bOs2wpHVpODQZbKg1VP5erU3At&#10;F9a8z8pdvt9/n8r+pc0zmys1fh62byAiDfFf/HAfdZq/hPsv6Q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kzAjBAAAA2wAAAA8AAAAAAAAAAAAAAAAAmAIAAGRycy9kb3du&#10;cmV2LnhtbFBLBQYAAAAABAAEAPUAAACGAwAAAAA=&#10;" fillcolor="#bfbfbf" stroked="f" strokeweight="2pt"/>
                </v:group>
                <v:roundrect id="Rounded Rectangle 54" o:spid="_x0000_s1032" style="position:absolute;left:346;top:35467;width:6442;height:24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ii8MA&#10;AADbAAAADwAAAGRycy9kb3ducmV2LnhtbESPQWvCQBSE7wX/w/IEb3Wj1FCiq4jW4KGXWi/eHtln&#10;Nph9G7JrEv+9KxR6HGbmG2a1GWwtOmp95VjBbJqAIC6crrhUcP49vH+C8AFZY+2YFDzIw2Y9elth&#10;pl3PP9SdQikihH2GCkwITSalLwxZ9FPXEEfv6lqLIcq2lLrFPsJtLedJkkqLFccFgw3tDBW3090q&#10;6NP+eyjMbvHYd/lXmh/y+eVilZqMh+0SRKAh/If/2ketYPEBry/xB8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ii8MAAADbAAAADwAAAAAAAAAAAAAAAACYAgAAZHJzL2Rv&#10;d25yZXYueG1sUEsFBgAAAAAEAAQA9QAAAIgDAAAAAA==&#10;" filled="f" strokecolor="red" strokeweight="1.5pt">
                  <v:stroke dashstyle="3 1"/>
                </v:roundrect>
                <v:roundrect id="Rounded Rectangle 55" o:spid="_x0000_s1033" style="position:absolute;left:6303;top:39416;width:24107;height:21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RHEMQA&#10;AADbAAAADwAAAGRycy9kb3ducmV2LnhtbESPS2vDMBCE74H8B7GB3hK5AZvgRAklD5NDL3lcclus&#10;rWVqrYyl2s6/jwqFHoeZ+YbZ7EbbiJ46XztW8L5IQBCXTtdcKbjfTvMVCB+QNTaOScGTPOy208kG&#10;c+0GvlB/DZWIEPY5KjAhtLmUvjRk0S9cSxy9L9dZDFF2ldQdDhFuG7lMkkxarDkuGGxpb6j8vv5Y&#10;BUM2fI6l2afPQ18cs+JULB8Pq9TbbPxYgwg0hv/wX/usFaQp/H6JP0B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URxDEAAAA2wAAAA8AAAAAAAAAAAAAAAAAmAIAAGRycy9k&#10;b3ducmV2LnhtbFBLBQYAAAAABAAEAPUAAACJAwAAAAA=&#10;" filled="f" strokecolor="red" strokeweight="1.5pt">
                  <v:stroke dashstyle="3 1"/>
                </v:roundrect>
                <v:roundrect id="Rounded Rectangle 56" o:spid="_x0000_s1034" style="position:absolute;left:27709;top:41979;width:5957;height:15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bZZ8MA&#10;AADbAAAADwAAAGRycy9kb3ducmV2LnhtbESPT4vCMBTE74LfITxhb5oqWKRrFPFP2YMXdS/eHs3b&#10;pmzzUppsW7/9RhA8DjPzG2a9HWwtOmp95VjBfJaAIC6crrhU8H07TVcgfEDWWDsmBQ/ysN2MR2vM&#10;tOv5Qt01lCJC2GeowITQZFL6wpBFP3MNcfR+XGsxRNmWUrfYR7it5SJJUmmx4rhgsKG9oeL3+mcV&#10;9Gl/HgqzXz4OXX5M81O+uN+tUh+TYfcJItAQ3uFX+0srWKbw/BJ/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bZZ8MAAADbAAAADwAAAAAAAAAAAAAAAACYAgAAZHJzL2Rv&#10;d25yZXYueG1sUEsFBgAAAAAEAAQA9QAAAIgDAAAAAA==&#10;" filled="f" strokecolor="red" strokeweight="1.5pt">
                  <v:stroke dashstyle="3 1"/>
                </v:roundrect>
                <w10:anchorlock/>
              </v:group>
            </w:pict>
          </mc:Fallback>
        </mc:AlternateContent>
      </w:r>
    </w:p>
    <w:p w14:paraId="308AAFC3" w14:textId="2C11A759" w:rsidR="00D256C7" w:rsidRDefault="001143EB" w:rsidP="007666DE">
      <w:pPr>
        <w:pStyle w:val="Caption"/>
      </w:pPr>
      <w:r>
        <w:t>Figure 5</w:t>
      </w:r>
    </w:p>
    <w:p w14:paraId="6CBDD8FF" w14:textId="77777777" w:rsidR="001143EB" w:rsidRDefault="001143EB" w:rsidP="00D256C7">
      <w:pPr>
        <w:ind w:left="1440"/>
      </w:pPr>
    </w:p>
    <w:p w14:paraId="53858AB4" w14:textId="77777777" w:rsidR="00D256C7" w:rsidRDefault="00D256C7" w:rsidP="00125798">
      <w:pPr>
        <w:ind w:left="720"/>
      </w:pPr>
      <w:r>
        <w:t xml:space="preserve">The </w:t>
      </w:r>
      <w:r w:rsidRPr="009121D6">
        <w:rPr>
          <w:b/>
        </w:rPr>
        <w:t>Upload Documents</w:t>
      </w:r>
      <w:r>
        <w:t xml:space="preserve"> dialog box should close.</w:t>
      </w:r>
    </w:p>
    <w:p w14:paraId="45270471" w14:textId="77777777" w:rsidR="00D256C7" w:rsidRDefault="00D256C7" w:rsidP="00D256C7">
      <w:pPr>
        <w:ind w:left="1440"/>
      </w:pPr>
    </w:p>
    <w:p w14:paraId="5758AC35" w14:textId="2E1BA21D" w:rsidR="00EB74FA" w:rsidRDefault="00EB74FA" w:rsidP="00EB74FA">
      <w:pPr>
        <w:pStyle w:val="ListParagraph"/>
        <w:numPr>
          <w:ilvl w:val="0"/>
          <w:numId w:val="15"/>
        </w:numPr>
        <w:spacing w:line="240" w:lineRule="auto"/>
        <w:contextualSpacing/>
      </w:pPr>
      <w:r>
        <w:t xml:space="preserve">In the </w:t>
      </w:r>
      <w:r w:rsidRPr="007107FD">
        <w:rPr>
          <w:b/>
        </w:rPr>
        <w:t>Case Docs Check List</w:t>
      </w:r>
      <w:r w:rsidRPr="007666DE">
        <w:t xml:space="preserve">, </w:t>
      </w:r>
      <w:r>
        <w:t xml:space="preserve">find the document you chose to upload in the previous step and click </w:t>
      </w:r>
      <w:r w:rsidRPr="007107FD">
        <w:rPr>
          <w:b/>
        </w:rPr>
        <w:t>Upload new doc</w:t>
      </w:r>
      <w:r>
        <w:t xml:space="preserve"> for that document.</w:t>
      </w:r>
    </w:p>
    <w:p w14:paraId="7FD360CA" w14:textId="77777777" w:rsidR="00EB74FA" w:rsidRDefault="00EB74FA" w:rsidP="00EB74FA">
      <w:pPr>
        <w:pStyle w:val="ListParagraph"/>
      </w:pPr>
    </w:p>
    <w:p w14:paraId="6B352908" w14:textId="1450625A" w:rsidR="00EB74FA" w:rsidRDefault="00EB74FA" w:rsidP="00EB74FA">
      <w:pPr>
        <w:pStyle w:val="ListParagraph"/>
        <w:numPr>
          <w:ilvl w:val="0"/>
          <w:numId w:val="15"/>
        </w:numPr>
        <w:spacing w:line="240" w:lineRule="auto"/>
        <w:contextualSpacing/>
      </w:pPr>
      <w:r>
        <w:t xml:space="preserve">In the </w:t>
      </w:r>
      <w:r w:rsidRPr="006222CC">
        <w:rPr>
          <w:b/>
        </w:rPr>
        <w:t>Digital Documents List</w:t>
      </w:r>
      <w:r>
        <w:t xml:space="preserve"> dialog box that opens, find the name of the file you chose to upload, select it, and </w:t>
      </w:r>
      <w:r w:rsidR="00534E21">
        <w:t xml:space="preserve">then </w:t>
      </w:r>
      <w:r>
        <w:t xml:space="preserve">click </w:t>
      </w:r>
      <w:r w:rsidRPr="006222CC">
        <w:rPr>
          <w:b/>
        </w:rPr>
        <w:t>Save</w:t>
      </w:r>
      <w:r>
        <w:rPr>
          <w:b/>
        </w:rPr>
        <w:t xml:space="preserve"> </w:t>
      </w:r>
      <w:r>
        <w:t xml:space="preserve">(highlighted in </w:t>
      </w:r>
      <w:r w:rsidR="00534E21">
        <w:t>Figure 6</w:t>
      </w:r>
      <w:r>
        <w:t>).</w:t>
      </w:r>
    </w:p>
    <w:p w14:paraId="51ACB2E1" w14:textId="77777777" w:rsidR="000F517B" w:rsidRDefault="000F517B" w:rsidP="000F517B">
      <w:pPr>
        <w:pStyle w:val="ListParagraph"/>
      </w:pPr>
    </w:p>
    <w:p w14:paraId="38F68F09" w14:textId="77AC098A" w:rsidR="000F517B" w:rsidRDefault="00C74974" w:rsidP="000F517B">
      <w:pPr>
        <w:spacing w:line="240" w:lineRule="auto"/>
        <w:contextualSpacing/>
      </w:pPr>
      <w:r>
        <w:rPr>
          <w:noProof/>
        </w:rPr>
        <w:lastRenderedPageBreak/>
        <mc:AlternateContent>
          <mc:Choice Requires="wpg">
            <w:drawing>
              <wp:inline distT="0" distB="0" distL="0" distR="0" wp14:anchorId="45CDDE73" wp14:editId="6C1803BD">
                <wp:extent cx="4480560" cy="3666490"/>
                <wp:effectExtent l="0" t="0" r="0" b="0"/>
                <wp:docPr id="68" name="Group 68"/>
                <wp:cNvGraphicFramePr/>
                <a:graphic xmlns:a="http://schemas.openxmlformats.org/drawingml/2006/main">
                  <a:graphicData uri="http://schemas.microsoft.com/office/word/2010/wordprocessingGroup">
                    <wpg:wgp>
                      <wpg:cNvGrpSpPr/>
                      <wpg:grpSpPr>
                        <a:xfrm>
                          <a:off x="0" y="0"/>
                          <a:ext cx="4480560" cy="3666490"/>
                          <a:chOff x="0" y="0"/>
                          <a:chExt cx="4480560" cy="3666490"/>
                        </a:xfrm>
                      </wpg:grpSpPr>
                      <pic:pic xmlns:pic="http://schemas.openxmlformats.org/drawingml/2006/picture">
                        <pic:nvPicPr>
                          <pic:cNvPr id="58" name="Picture 5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480560" cy="3666490"/>
                          </a:xfrm>
                          <a:prstGeom prst="rect">
                            <a:avLst/>
                          </a:prstGeom>
                        </pic:spPr>
                      </pic:pic>
                      <wps:wsp>
                        <wps:cNvPr id="57" name="Rounded Rectangle 57"/>
                        <wps:cNvSpPr/>
                        <wps:spPr>
                          <a:xfrm>
                            <a:off x="969818" y="3394364"/>
                            <a:ext cx="429491" cy="221672"/>
                          </a:xfrm>
                          <a:prstGeom prst="roundRect">
                            <a:avLst/>
                          </a:prstGeom>
                          <a:noFill/>
                          <a:ln w="19050" cap="flat" cmpd="sng" algn="ctr">
                            <a:solidFill>
                              <a:srgbClr val="FF0000"/>
                            </a:solidFill>
                            <a:prstDash val="sys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ounded Rectangle 59"/>
                        <wps:cNvSpPr/>
                        <wps:spPr>
                          <a:xfrm>
                            <a:off x="62345" y="2854036"/>
                            <a:ext cx="131619" cy="173182"/>
                          </a:xfrm>
                          <a:prstGeom prst="roundRect">
                            <a:avLst/>
                          </a:prstGeom>
                          <a:noFill/>
                          <a:ln w="19050" cap="flat" cmpd="sng" algn="ctr">
                            <a:solidFill>
                              <a:srgbClr val="FF0000"/>
                            </a:solidFill>
                            <a:prstDash val="sys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2BC48C3" id="Group 68" o:spid="_x0000_s1026" style="width:352.8pt;height:288.7pt;mso-position-horizontal-relative:char;mso-position-vertical-relative:line" coordsize="44805,36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">
                <v:shape id="Picture 58" o:spid="_x0000_s1027" type="#_x0000_t75" style="position:absolute;width:44805;height:366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KuYi/AAAA2wAAAA8AAABkcnMvZG93bnJldi54bWxET02LwjAQvQv+hzCCN00tKFqNspRdqBdh&#10;1YPHoZltuttMahO1/ntzWPD4eN+bXW8bcafO144VzKYJCOLS6ZorBefT12QJwgdkjY1jUvAkD7vt&#10;cLDBTLsHf9P9GCoRQ9hnqMCE0GZS+tKQRT91LXHkflxnMUTYVVJ3+IjhtpFpkiykxZpjg8GWckPl&#10;3/FmFRw+U8P7PGnPubmEov9Nr8XKKjUe9R9rEIH68Bb/uwutYB7Hxi/xB8jt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pirmIvwAAANsAAAAPAAAAAAAAAAAAAAAAAJ8CAABk&#10;cnMvZG93bnJldi54bWxQSwUGAAAAAAQABAD3AAAAiwMAAAAA&#10;">
                  <v:imagedata r:id="rId22" o:title=""/>
                  <v:path arrowok="t"/>
                </v:shape>
                <v:roundrect id="Rounded Rectangle 57" o:spid="_x0000_s1028" style="position:absolute;left:9698;top:33943;width:4295;height:22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p8/MMA&#10;AADbAAAADwAAAGRycy9kb3ducmV2LnhtbESPQWvCQBSE74X+h+UVeqsbBaOkriJaQw9e1F68PbLP&#10;bDD7NmTXJP77riB4HGbmG2axGmwtOmp95VjBeJSAIC6crrhU8Hfafc1B+ICssXZMCu7kYbV8f1tg&#10;pl3PB+qOoRQRwj5DBSaEJpPSF4Ys+pFriKN3ca3FEGVbSt1iH+G2lpMkSaXFiuOCwYY2horr8WYV&#10;9Gm/Hwqzmd63Xf6T5rt8cj5bpT4/hvU3iEBDeIWf7V+tYDqD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p8/MMAAADbAAAADwAAAAAAAAAAAAAAAACYAgAAZHJzL2Rv&#10;d25yZXYueG1sUEsFBgAAAAAEAAQA9QAAAIgDAAAAAA==&#10;" filled="f" strokecolor="red" strokeweight="1.5pt">
                  <v:stroke dashstyle="3 1"/>
                </v:roundrect>
                <v:roundrect id="Rounded Rectangle 59" o:spid="_x0000_s1029" style="position:absolute;left:623;top:28540;width:1316;height:17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lNFcMA&#10;AADbAAAADwAAAGRycy9kb3ducmV2LnhtbESPQWvCQBSE74X+h+UVeqsbBYOmriJaQw9e1F68PbLP&#10;bDD7NmTXJP77riB4HGbmG2axGmwtOmp95VjBeJSAIC6crrhU8Hfafc1A+ICssXZMCu7kYbV8f1tg&#10;pl3PB+qOoRQRwj5DBSaEJpPSF4Ys+pFriKN3ca3FEGVbSt1iH+G2lpMkSaXFiuOCwYY2horr8WYV&#10;9Gm/Hwqzmd63Xf6T5rt8cj5bpT4/hvU3iEBDeIWf7V+tYDqH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lNFcMAAADbAAAADwAAAAAAAAAAAAAAAACYAgAAZHJzL2Rv&#10;d25yZXYueG1sUEsFBgAAAAAEAAQA9QAAAIgDAAAAAA==&#10;" filled="f" strokecolor="red" strokeweight="1.5pt">
                  <v:stroke dashstyle="3 1"/>
                </v:roundrect>
                <w10:anchorlock/>
              </v:group>
            </w:pict>
          </mc:Fallback>
        </mc:AlternateContent>
      </w:r>
    </w:p>
    <w:p w14:paraId="0742B442" w14:textId="28ED5508" w:rsidR="00D256C7" w:rsidRDefault="00534E21" w:rsidP="007666DE">
      <w:pPr>
        <w:pStyle w:val="Caption"/>
      </w:pPr>
      <w:r>
        <w:t>Figure 6</w:t>
      </w:r>
    </w:p>
    <w:p w14:paraId="241E9619" w14:textId="245735F2" w:rsidR="00534E21" w:rsidRDefault="00534E21" w:rsidP="00D256C7">
      <w:pPr>
        <w:ind w:left="720"/>
      </w:pPr>
    </w:p>
    <w:p w14:paraId="08E2B491" w14:textId="32E7E64D" w:rsidR="00EB74FA" w:rsidRPr="00102313" w:rsidRDefault="00EB74FA" w:rsidP="00EB74FA">
      <w:pPr>
        <w:ind w:left="720"/>
      </w:pPr>
      <w:r>
        <w:t xml:space="preserve">In the </w:t>
      </w:r>
      <w:r w:rsidRPr="007107FD">
        <w:rPr>
          <w:b/>
        </w:rPr>
        <w:t>Case Docs Check List</w:t>
      </w:r>
      <w:r w:rsidRPr="007666DE">
        <w:t xml:space="preserve">, </w:t>
      </w:r>
      <w:r>
        <w:t xml:space="preserve">in the row </w:t>
      </w:r>
      <w:r w:rsidR="00B04BA6">
        <w:t xml:space="preserve">for the </w:t>
      </w:r>
      <w:r>
        <w:t xml:space="preserve">file you chose to upload, in the </w:t>
      </w:r>
      <w:r w:rsidRPr="00102313">
        <w:rPr>
          <w:b/>
        </w:rPr>
        <w:t>Received?</w:t>
      </w:r>
      <w:r>
        <w:t xml:space="preserve"> </w:t>
      </w:r>
      <w:r w:rsidR="00B04BA6">
        <w:t>c</w:t>
      </w:r>
      <w:r>
        <w:t xml:space="preserve">olumn, you should see the status </w:t>
      </w:r>
      <w:r w:rsidRPr="00102313">
        <w:rPr>
          <w:b/>
        </w:rPr>
        <w:t>Received</w:t>
      </w:r>
      <w:r>
        <w:t xml:space="preserve"> (highlighted in </w:t>
      </w:r>
      <w:r w:rsidR="00B04BA6">
        <w:t>Figure 7</w:t>
      </w:r>
      <w:r>
        <w:t>).</w:t>
      </w:r>
    </w:p>
    <w:p w14:paraId="0942D6DD" w14:textId="3BBCB237" w:rsidR="00D256C7" w:rsidRDefault="00D256C7" w:rsidP="00D256C7">
      <w:pPr>
        <w:ind w:left="1440"/>
      </w:pPr>
    </w:p>
    <w:p w14:paraId="643981E6" w14:textId="2B37D42D" w:rsidR="00D256C7" w:rsidRDefault="00C74974" w:rsidP="00C00B2D">
      <w:r>
        <w:rPr>
          <w:noProof/>
        </w:rPr>
        <mc:AlternateContent>
          <mc:Choice Requires="wpg">
            <w:drawing>
              <wp:inline distT="0" distB="0" distL="0" distR="0" wp14:anchorId="693C5ACC" wp14:editId="3E8EC6E7">
                <wp:extent cx="5943600" cy="3113405"/>
                <wp:effectExtent l="19050" t="19050" r="19050" b="10795"/>
                <wp:docPr id="69" name="Group 69"/>
                <wp:cNvGraphicFramePr/>
                <a:graphic xmlns:a="http://schemas.openxmlformats.org/drawingml/2006/main">
                  <a:graphicData uri="http://schemas.microsoft.com/office/word/2010/wordprocessingGroup">
                    <wpg:wgp>
                      <wpg:cNvGrpSpPr/>
                      <wpg:grpSpPr>
                        <a:xfrm>
                          <a:off x="0" y="0"/>
                          <a:ext cx="5943600" cy="3113405"/>
                          <a:chOff x="0" y="0"/>
                          <a:chExt cx="5943600" cy="3113405"/>
                        </a:xfrm>
                      </wpg:grpSpPr>
                      <wpg:grpSp>
                        <wpg:cNvPr id="38" name="Group 38"/>
                        <wpg:cNvGrpSpPr/>
                        <wpg:grpSpPr>
                          <a:xfrm>
                            <a:off x="0" y="0"/>
                            <a:ext cx="5943600" cy="3113405"/>
                            <a:chOff x="0" y="0"/>
                            <a:chExt cx="5943600" cy="3113405"/>
                          </a:xfrm>
                        </wpg:grpSpPr>
                        <pic:pic xmlns:pic="http://schemas.openxmlformats.org/drawingml/2006/picture">
                          <pic:nvPicPr>
                            <pic:cNvPr id="30" name="Picture 3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3113405"/>
                            </a:xfrm>
                            <a:prstGeom prst="rect">
                              <a:avLst/>
                            </a:prstGeom>
                            <a:ln>
                              <a:solidFill>
                                <a:schemeClr val="tx1"/>
                              </a:solidFill>
                            </a:ln>
                          </pic:spPr>
                        </pic:pic>
                        <wps:wsp>
                          <wps:cNvPr id="17" name="Rectangle 17"/>
                          <wps:cNvSpPr/>
                          <wps:spPr>
                            <a:xfrm>
                              <a:off x="228600" y="315686"/>
                              <a:ext cx="753533" cy="93133"/>
                            </a:xfrm>
                            <a:prstGeom prst="rect">
                              <a:avLst/>
                            </a:prstGeom>
                            <a:solidFill>
                              <a:sysClr val="window" lastClr="FFFFFF">
                                <a:lumMod val="75000"/>
                              </a:sys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Rounded Rectangle 61"/>
                        <wps:cNvSpPr/>
                        <wps:spPr>
                          <a:xfrm>
                            <a:off x="4717473" y="720436"/>
                            <a:ext cx="429491" cy="221672"/>
                          </a:xfrm>
                          <a:prstGeom prst="roundRect">
                            <a:avLst/>
                          </a:prstGeom>
                          <a:noFill/>
                          <a:ln w="19050" cap="flat" cmpd="sng" algn="ctr">
                            <a:solidFill>
                              <a:srgbClr val="FF0000"/>
                            </a:solidFill>
                            <a:prstDash val="sys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80F2EA3" id="Group 69" o:spid="_x0000_s1026" style="width:468pt;height:245.15pt;mso-position-horizontal-relative:char;mso-position-vertical-relative:line" coordsize="59436,31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">
                <v:group id="Group 38" o:spid="_x0000_s1027" style="position:absolute;width:59436;height:31134" coordsize="59436,311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Picture 30" o:spid="_x0000_s1028" type="#_x0000_t75" style="position:absolute;width:59436;height:311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P95TCAAAA2wAAAA8AAABkcnMvZG93bnJldi54bWxET89rwjAUvgv7H8IbeBFN3EBcZ5QhTAo7&#10;tXpwt2fzbLs1L6WJtv735iB4/Ph+rzaDbcSVOl871jCfKRDEhTM1lxoO++/pEoQPyAYbx6ThRh42&#10;65fRChPjes7omodSxBD2CWqoQmgTKX1RkUU/cy1x5M6usxgi7EppOuxjuG3km1ILabHm2FBhS9uK&#10;iv/8YjX8qN/D7pj15+JPTfpTnqW7j0uq9fh1+PoEEWgIT/HDnRoN73F9/BJ/gFzf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6z/eUwgAAANsAAAAPAAAAAAAAAAAAAAAAAJ8C&#10;AABkcnMvZG93bnJldi54bWxQSwUGAAAAAAQABAD3AAAAjgMAAAAA&#10;" stroked="t" strokecolor="#58595b [3213]">
                    <v:imagedata r:id="rId24" o:title=""/>
                    <v:path arrowok="t"/>
                  </v:shape>
                  <v:rect id="Rectangle 17" o:spid="_x0000_s1029" style="position:absolute;left:2286;top:3156;width:7535;height:9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hpk8EA&#10;AADbAAAADwAAAGRycy9kb3ducmV2LnhtbERP3WrCMBS+H/gO4Qi7m6kbnaMziqsIA2HgzwMcmrMm&#10;szkpTbT17RdB8O58fL9nvhxcIy7UBetZwXSSgSCuvLZcKzgeNi8fIEJE1th4JgVXCrBcjJ7mWGjf&#10;844u+1iLFMKhQAUmxraQMlSGHIaJb4kT9+s7hzHBrpa6wz6Fu0a+Ztm7dGg5NRhsqTRUnfZnp+Bc&#10;vlnzMy2/8vX6b1v2szbPbK7U83hYfYKINMSH+O7+1mn+DG6/pAP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oaZPBAAAA2wAAAA8AAAAAAAAAAAAAAAAAmAIAAGRycy9kb3du&#10;cmV2LnhtbFBLBQYAAAAABAAEAPUAAACGAwAAAAA=&#10;" fillcolor="#bfbfbf" stroked="f" strokeweight="2pt"/>
                </v:group>
                <v:roundrect id="Rounded Rectangle 61" o:spid="_x0000_s1030" style="position:absolute;left:47174;top:7204;width:4295;height:22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OLrsMA&#10;AADbAAAADwAAAGRycy9kb3ducmV2LnhtbESPzYvCMBTE7wv+D+EJ3tZUwSLVKOJH2cNe/Lh4ezTP&#10;pti8lCa29b/fLCzscZiZ3zDr7WBr0VHrK8cKZtMEBHHhdMWlgtv19LkE4QOyxtoxKXiTh+1m9LHG&#10;TLuez9RdQikihH2GCkwITSalLwxZ9FPXEEfv4VqLIcq2lLrFPsJtLedJkkqLFccFgw3tDRXPy8sq&#10;6NP+eyjMfvE+dPkxzU/5/H63Sk3Gw24FItAQ/sN/7S+tIJ3B75f4A+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OLrsMAAADbAAAADwAAAAAAAAAAAAAAAACYAgAAZHJzL2Rv&#10;d25yZXYueG1sUEsFBgAAAAAEAAQA9QAAAIgDAAAAAA==&#10;" filled="f" strokecolor="red" strokeweight="1.5pt">
                  <v:stroke dashstyle="3 1"/>
                </v:roundrect>
                <w10:anchorlock/>
              </v:group>
            </w:pict>
          </mc:Fallback>
        </mc:AlternateContent>
      </w:r>
    </w:p>
    <w:p w14:paraId="0D393571" w14:textId="1935DC90" w:rsidR="00D256C7" w:rsidRDefault="00C00B2D" w:rsidP="007666DE">
      <w:pPr>
        <w:pStyle w:val="Caption"/>
      </w:pPr>
      <w:r>
        <w:t>Figure 7</w:t>
      </w:r>
    </w:p>
    <w:p w14:paraId="5A9194DE" w14:textId="77777777" w:rsidR="00E047EB" w:rsidRDefault="00E047EB" w:rsidP="007666DE">
      <w:pPr>
        <w:pStyle w:val="Caption"/>
      </w:pPr>
    </w:p>
    <w:p w14:paraId="1E08EF87" w14:textId="00EDBB7E" w:rsidR="00E047EB" w:rsidRDefault="00E047EB" w:rsidP="00E047EB">
      <w:pPr>
        <w:pStyle w:val="Bodycopy"/>
        <w:numPr>
          <w:ilvl w:val="0"/>
          <w:numId w:val="15"/>
        </w:numPr>
      </w:pPr>
      <w:r>
        <w:lastRenderedPageBreak/>
        <w:t xml:space="preserve">If the </w:t>
      </w:r>
      <w:r>
        <w:rPr>
          <w:b/>
        </w:rPr>
        <w:t>Instructions From Microsoft</w:t>
      </w:r>
      <w:r>
        <w:t xml:space="preserve"> page includes a request to complete a questionnaire, complete the questionnaire following the instructions </w:t>
      </w:r>
      <w:r w:rsidRPr="00EA486A">
        <w:t>“Completing a Questionnaire</w:t>
      </w:r>
      <w:r w:rsidR="006C0D6E">
        <w:t>,</w:t>
      </w:r>
      <w:r w:rsidRPr="00EA486A">
        <w:t>”</w:t>
      </w:r>
      <w:r>
        <w:t xml:space="preserve"> and </w:t>
      </w:r>
      <w:r w:rsidR="006C0D6E">
        <w:t xml:space="preserve">then </w:t>
      </w:r>
      <w:r>
        <w:t>proceed to the next section, “Informing Microsoft.”</w:t>
      </w:r>
    </w:p>
    <w:p w14:paraId="7E8818EE" w14:textId="6982B639" w:rsidR="00E047EB" w:rsidRDefault="00E047EB" w:rsidP="00E047EB">
      <w:pPr>
        <w:pStyle w:val="Bodycopy"/>
        <w:ind w:left="720"/>
      </w:pPr>
      <w:r>
        <w:t xml:space="preserve">If the </w:t>
      </w:r>
      <w:r>
        <w:rPr>
          <w:b/>
        </w:rPr>
        <w:t>Instructions From Microsoft</w:t>
      </w:r>
      <w:r>
        <w:t xml:space="preserve"> page does not include a request to complete a questionnaire, click </w:t>
      </w:r>
      <w:r w:rsidRPr="002C17D1">
        <w:rPr>
          <w:b/>
        </w:rPr>
        <w:t>Close</w:t>
      </w:r>
      <w:r>
        <w:t xml:space="preserve"> at the bottom of the </w:t>
      </w:r>
      <w:r w:rsidR="006C0D6E">
        <w:t xml:space="preserve">page (highlighted in Figure 8) and do not proceed </w:t>
      </w:r>
      <w:r w:rsidR="006C0D6E" w:rsidRPr="006C0D6E">
        <w:t>to the next section, “Informing Microsoft.”</w:t>
      </w:r>
    </w:p>
    <w:p w14:paraId="5C62002F" w14:textId="6BC0F578" w:rsidR="002C17D1" w:rsidRDefault="00D20B28" w:rsidP="002C17D1">
      <w:pPr>
        <w:pStyle w:val="Bodycopy"/>
      </w:pPr>
      <w:r>
        <w:rPr>
          <w:noProof/>
        </w:rPr>
        <mc:AlternateContent>
          <mc:Choice Requires="wpg">
            <w:drawing>
              <wp:inline distT="0" distB="0" distL="0" distR="0" wp14:anchorId="1924274E" wp14:editId="4134329A">
                <wp:extent cx="4480560" cy="4112260"/>
                <wp:effectExtent l="19050" t="19050" r="15240" b="21590"/>
                <wp:docPr id="29" name="Group 29"/>
                <wp:cNvGraphicFramePr/>
                <a:graphic xmlns:a="http://schemas.openxmlformats.org/drawingml/2006/main">
                  <a:graphicData uri="http://schemas.microsoft.com/office/word/2010/wordprocessingGroup">
                    <wpg:wgp>
                      <wpg:cNvGrpSpPr/>
                      <wpg:grpSpPr>
                        <a:xfrm>
                          <a:off x="0" y="0"/>
                          <a:ext cx="4480560" cy="4112260"/>
                          <a:chOff x="0" y="0"/>
                          <a:chExt cx="4480560" cy="4112260"/>
                        </a:xfrm>
                      </wpg:grpSpPr>
                      <pic:pic xmlns:pic="http://schemas.openxmlformats.org/drawingml/2006/picture">
                        <pic:nvPicPr>
                          <pic:cNvPr id="25" name="Picture 25" descr="cid:image001.png@01CE546A.3D8D73B0"/>
                          <pic:cNvPicPr>
                            <a:picLocks noChangeAspect="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4480560" cy="4112260"/>
                          </a:xfrm>
                          <a:prstGeom prst="rect">
                            <a:avLst/>
                          </a:prstGeom>
                          <a:noFill/>
                          <a:ln>
                            <a:solidFill>
                              <a:schemeClr val="tx1"/>
                            </a:solidFill>
                          </a:ln>
                        </pic:spPr>
                      </pic:pic>
                      <wps:wsp>
                        <wps:cNvPr id="26" name="Rounded Rectangle 26"/>
                        <wps:cNvSpPr/>
                        <wps:spPr>
                          <a:xfrm>
                            <a:off x="15240" y="3878580"/>
                            <a:ext cx="365760" cy="203200"/>
                          </a:xfrm>
                          <a:prstGeom prst="roundRect">
                            <a:avLst/>
                          </a:prstGeom>
                          <a:noFill/>
                          <a:ln w="19050" cap="flat" cmpd="sng" algn="ctr">
                            <a:solidFill>
                              <a:srgbClr val="FF0000"/>
                            </a:solidFill>
                            <a:prstDash val="sys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67640" y="3413760"/>
                            <a:ext cx="745490" cy="77470"/>
                          </a:xfrm>
                          <a:prstGeom prst="rect">
                            <a:avLst/>
                          </a:prstGeom>
                          <a:solidFill>
                            <a:sysClr val="window" lastClr="FFFFFF">
                              <a:lumMod val="75000"/>
                            </a:sys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3145092" id="Group 29" o:spid="_x0000_s1026" style="width:352.8pt;height:323.8pt;mso-position-horizontal-relative:char;mso-position-vertical-relative:line" coordsize="44805,4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">
                <v:shape id="Picture 25" o:spid="_x0000_s1027" type="#_x0000_t75" alt="cid:image001.png@01CE546A.3D8D73B0" style="position:absolute;width:44805;height:41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eNdrFAAAA2wAAAA8AAABkcnMvZG93bnJldi54bWxEj09rwkAUxO8Fv8PyhF5EN1r8Q8wqUigU&#10;PNjGotdH9pmkzb4NuxtNv71bKHgcZuY3TLbtTSOu5HxtWcF0koAgLqyuuVTwdXwbr0D4gKyxsUwK&#10;fsnDdjN4yjDV9safdM1DKSKEfYoKqhDaVEpfVGTQT2xLHL2LdQZDlK6U2uEtwk0jZ0mykAZrjgsV&#10;tvRaUfGTd0YB1aPTx9ztD/lyeT6+fHeL/ahFpZ6H/W4NIlAfHuH/9rtWMJvD35f4A+Tm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XjXaxQAAANsAAAAPAAAAAAAAAAAAAAAA&#10;AJ8CAABkcnMvZG93bnJldi54bWxQSwUGAAAAAAQABAD3AAAAkQMAAAAA&#10;" stroked="t" strokecolor="#58595b [3213]">
                  <v:imagedata r:id="rId27" r:href="rId28"/>
                  <v:path arrowok="t"/>
                </v:shape>
                <v:roundrect id="Rounded Rectangle 26" o:spid="_x0000_s1028" style="position:absolute;left:152;top:38785;width:3658;height:20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CqGsQA&#10;AADbAAAADwAAAGRycy9kb3ducmV2LnhtbESPwWrDMBBE74X+g9hAbo0cQ0xxI5uQNqaHXprk4tti&#10;bS0Ta2Us1Xb+vioUehxm5g2zLxfbi4lG3zlWsN0kIIgbpztuFVwvp6dnED4ga+wdk4I7eSiLx4c9&#10;5trN/EnTObQiQtjnqMCEMORS+saQRb9xA3H0vtxoMUQ5tlKPOEe47WWaJJm02HFcMDjQ0VBzO39b&#10;BXM2fyyNOe7ur1P1llWnKq1rq9R6tRxeQARawn/4r/2uFaQZ/H6JP0A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AqhrEAAAA2wAAAA8AAAAAAAAAAAAAAAAAmAIAAGRycy9k&#10;b3ducmV2LnhtbFBLBQYAAAAABAAEAPUAAACJAwAAAAA=&#10;" filled="f" strokecolor="red" strokeweight="1.5pt">
                  <v:stroke dashstyle="3 1"/>
                </v:roundrect>
                <v:rect id="Rectangle 27" o:spid="_x0000_s1029" style="position:absolute;left:1676;top:34137;width:7455;height: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SjLsQA&#10;AADbAAAADwAAAGRycy9kb3ducmV2LnhtbESPUWvCMBSF3wf+h3CFvc1UR+fojKIVYSAM5vYDLs1d&#10;E21uShNt/feLIPh4OOd8h7NYDa4RF+qC9axgOslAEFdeW64V/P7sXt5BhIissfFMCq4UYLUcPS2w&#10;0L7nb7ocYi0ShEOBCkyMbSFlqAw5DBPfEifvz3cOY5JdLXWHfYK7Rs6y7E06tJwWDLZUGqpOh7NT&#10;cC5frfmalpt8uz3uy37e5pnNlXoeD+sPEJGG+Ajf259awWwOty/p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Eoy7EAAAA2wAAAA8AAAAAAAAAAAAAAAAAmAIAAGRycy9k&#10;b3ducmV2LnhtbFBLBQYAAAAABAAEAPUAAACJAwAAAAA=&#10;" fillcolor="#bfbfbf" stroked="f" strokeweight="2pt"/>
                <w10:anchorlock/>
              </v:group>
            </w:pict>
          </mc:Fallback>
        </mc:AlternateContent>
      </w:r>
    </w:p>
    <w:p w14:paraId="7B3E57FC" w14:textId="77777777" w:rsidR="002C17D1" w:rsidRDefault="002C17D1" w:rsidP="002C17D1">
      <w:pPr>
        <w:pStyle w:val="Caption"/>
      </w:pPr>
      <w:r>
        <w:t>Figure 8</w:t>
      </w:r>
    </w:p>
    <w:p w14:paraId="66C3DE34" w14:textId="77777777" w:rsidR="00D256C7" w:rsidRDefault="00D256C7" w:rsidP="00B358CB">
      <w:pPr>
        <w:pStyle w:val="Heading2"/>
      </w:pPr>
      <w:r>
        <w:t>Informing Microsoft</w:t>
      </w:r>
    </w:p>
    <w:p w14:paraId="028817EA" w14:textId="56F8401A" w:rsidR="00476747" w:rsidRDefault="00476747" w:rsidP="00EB74FA">
      <w:r>
        <w:t xml:space="preserve">This section only applies when the </w:t>
      </w:r>
      <w:r>
        <w:rPr>
          <w:b/>
        </w:rPr>
        <w:t>Instructions From Microsoft</w:t>
      </w:r>
      <w:r>
        <w:t xml:space="preserve"> page includes a request to complete a questionnaire along with a request to upload case documents.</w:t>
      </w:r>
    </w:p>
    <w:p w14:paraId="3A0A119F" w14:textId="77777777" w:rsidR="00476747" w:rsidRDefault="00476747" w:rsidP="00EB74FA"/>
    <w:p w14:paraId="5C8FF271" w14:textId="34C7B457" w:rsidR="00EB74FA" w:rsidRDefault="00EB74FA" w:rsidP="00EB74FA">
      <w:r>
        <w:t xml:space="preserve">When you have completed </w:t>
      </w:r>
      <w:r w:rsidR="00CD163F">
        <w:t xml:space="preserve">all of the instructions in the </w:t>
      </w:r>
      <w:r w:rsidR="00CD163F">
        <w:rPr>
          <w:b/>
        </w:rPr>
        <w:t>Instructions From Microsoft</w:t>
      </w:r>
      <w:r w:rsidR="00CD163F">
        <w:t xml:space="preserve"> page, </w:t>
      </w:r>
      <w:r>
        <w:t>follow this procedure to inform Microsoft</w:t>
      </w:r>
      <w:r w:rsidR="007A42C5">
        <w:t>:</w:t>
      </w:r>
    </w:p>
    <w:p w14:paraId="1954CFAA" w14:textId="77777777" w:rsidR="00EB74FA" w:rsidRDefault="00EB74FA" w:rsidP="00EB74FA"/>
    <w:p w14:paraId="65AF74D6" w14:textId="19E7DA8A" w:rsidR="00EB74FA" w:rsidRDefault="00EB74FA" w:rsidP="00EB74FA">
      <w:pPr>
        <w:pStyle w:val="ListParagraph"/>
        <w:numPr>
          <w:ilvl w:val="0"/>
          <w:numId w:val="16"/>
        </w:numPr>
        <w:spacing w:line="240" w:lineRule="auto"/>
        <w:contextualSpacing/>
      </w:pPr>
      <w:r>
        <w:t xml:space="preserve">At the bottom of the </w:t>
      </w:r>
      <w:r w:rsidRPr="00E21290">
        <w:rPr>
          <w:b/>
        </w:rPr>
        <w:t xml:space="preserve">Instructions </w:t>
      </w:r>
      <w:r w:rsidR="007A42C5">
        <w:rPr>
          <w:b/>
        </w:rPr>
        <w:t>F</w:t>
      </w:r>
      <w:r w:rsidRPr="00E21290">
        <w:rPr>
          <w:b/>
        </w:rPr>
        <w:t>rom Microsoft</w:t>
      </w:r>
      <w:r>
        <w:t xml:space="preserve"> page, below the </w:t>
      </w:r>
      <w:r w:rsidRPr="00E21290">
        <w:rPr>
          <w:b/>
        </w:rPr>
        <w:t>Case Docs Check List</w:t>
      </w:r>
      <w:r>
        <w:t xml:space="preserve">, click </w:t>
      </w:r>
      <w:r w:rsidRPr="00E21290">
        <w:rPr>
          <w:b/>
        </w:rPr>
        <w:t>Inform Microsoft</w:t>
      </w:r>
      <w:r>
        <w:t xml:space="preserve"> (highlighted in </w:t>
      </w:r>
      <w:r w:rsidR="002C17D1">
        <w:t>Figure 9</w:t>
      </w:r>
      <w:r>
        <w:t>).</w:t>
      </w:r>
    </w:p>
    <w:p w14:paraId="5C90BCB7" w14:textId="77777777" w:rsidR="00D256C7" w:rsidRDefault="00D256C7" w:rsidP="00D256C7"/>
    <w:p w14:paraId="37A4A6ED" w14:textId="2D53E3F6" w:rsidR="00D256C7" w:rsidRDefault="0086756F" w:rsidP="007A42C5">
      <w:r>
        <w:rPr>
          <w:noProof/>
        </w:rPr>
        <w:lastRenderedPageBreak/>
        <mc:AlternateContent>
          <mc:Choice Requires="wpg">
            <w:drawing>
              <wp:inline distT="0" distB="0" distL="0" distR="0" wp14:anchorId="065D1FF9" wp14:editId="78606247">
                <wp:extent cx="4480560" cy="3023235"/>
                <wp:effectExtent l="19050" t="19050" r="15240" b="24765"/>
                <wp:docPr id="13" name="Group 13"/>
                <wp:cNvGraphicFramePr/>
                <a:graphic xmlns:a="http://schemas.openxmlformats.org/drawingml/2006/main">
                  <a:graphicData uri="http://schemas.microsoft.com/office/word/2010/wordprocessingGroup">
                    <wpg:wgp>
                      <wpg:cNvGrpSpPr/>
                      <wpg:grpSpPr>
                        <a:xfrm>
                          <a:off x="0" y="0"/>
                          <a:ext cx="4480560" cy="3023235"/>
                          <a:chOff x="0" y="0"/>
                          <a:chExt cx="4480560" cy="3023235"/>
                        </a:xfrm>
                      </wpg:grpSpPr>
                      <pic:pic xmlns:pic="http://schemas.openxmlformats.org/drawingml/2006/picture">
                        <pic:nvPicPr>
                          <pic:cNvPr id="14" name="Picture 1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80560" cy="3023235"/>
                          </a:xfrm>
                          <a:prstGeom prst="rect">
                            <a:avLst/>
                          </a:prstGeom>
                          <a:ln>
                            <a:solidFill>
                              <a:srgbClr val="58595B"/>
                            </a:solidFill>
                          </a:ln>
                        </pic:spPr>
                      </pic:pic>
                      <wps:wsp>
                        <wps:cNvPr id="15" name="Rounded Rectangle 15"/>
                        <wps:cNvSpPr/>
                        <wps:spPr>
                          <a:xfrm>
                            <a:off x="7620" y="2811780"/>
                            <a:ext cx="716280" cy="190500"/>
                          </a:xfrm>
                          <a:prstGeom prst="roundRect">
                            <a:avLst/>
                          </a:prstGeom>
                          <a:noFill/>
                          <a:ln w="19050" cap="flat" cmpd="sng" algn="ctr">
                            <a:solidFill>
                              <a:srgbClr val="FF0000"/>
                            </a:solidFill>
                            <a:prstDash val="sys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670560" y="15240"/>
                            <a:ext cx="457200" cy="99060"/>
                          </a:xfrm>
                          <a:prstGeom prst="rect">
                            <a:avLst/>
                          </a:prstGeom>
                          <a:solidFill>
                            <a:sysClr val="window" lastClr="FFFFFF">
                              <a:lumMod val="75000"/>
                            </a:sys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60020" y="838200"/>
                            <a:ext cx="403860" cy="91440"/>
                          </a:xfrm>
                          <a:prstGeom prst="rect">
                            <a:avLst/>
                          </a:prstGeom>
                          <a:solidFill>
                            <a:sysClr val="window" lastClr="FFFFFF">
                              <a:lumMod val="75000"/>
                            </a:sys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660C408" id="Group 13" o:spid="_x0000_s1026" style="width:352.8pt;height:238.05pt;mso-position-horizontal-relative:char;mso-position-vertical-relative:line" coordsize="44805,30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">
                <v:shape id="Picture 14" o:spid="_x0000_s1027" type="#_x0000_t75" style="position:absolute;width:44805;height:30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NGRe9AAAA2wAAAA8AAABkcnMvZG93bnJldi54bWxET9uKwjAQfRf8hzDCvmmqyLJWo4gg+rhe&#10;PmBsxqTYTEoTY/37zcLCvs3hXGe16V0jEnWh9qxgOilAEFde12wUXC/78ReIEJE1Np5JwZsCbNbD&#10;wQpL7V98onSORuQQDiUqsDG2pZShsuQwTHxLnLm77xzGDDsjdYevHO4aOSuKT+mw5txgsaWdpepx&#10;fjoF8jvdOKX7om4MPvsDn8xlb5X6GPXbJYhIffwX/7mPOs+fw+8v+QC5/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bs0ZF70AAADbAAAADwAAAAAAAAAAAAAAAACfAgAAZHJz&#10;L2Rvd25yZXYueG1sUEsFBgAAAAAEAAQA9wAAAIkDAAAAAA==&#10;" stroked="t" strokecolor="#58595b">
                  <v:imagedata r:id="rId30" o:title=""/>
                  <v:path arrowok="t"/>
                </v:shape>
                <v:roundrect id="Rounded Rectangle 15" o:spid="_x0000_s1028" style="position:absolute;left:76;top:28117;width:7163;height:19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7+0MEA&#10;AADbAAAADwAAAGRycy9kb3ducmV2LnhtbERPS4vCMBC+C/6HMMLeNFWwSNco4qPswYu6F29DM9uU&#10;bSalybb1328Ewdt8fM9Zbwdbi45aXzlWMJ8lIIgLpysuFXzfTtMVCB+QNdaOScGDPGw349EaM+16&#10;vlB3DaWIIewzVGBCaDIpfWHIop+5hjhyP661GCJsS6lb7GO4reUiSVJpseLYYLChvaHi9/pnFfRp&#10;fx4Ks18+Dl1+TPNTvrjfrVIfk2H3CSLQEN7il/tLx/lLeP4SD5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tDBAAAA2wAAAA8AAAAAAAAAAAAAAAAAmAIAAGRycy9kb3du&#10;cmV2LnhtbFBLBQYAAAAABAAEAPUAAACGAwAAAAA=&#10;" filled="f" strokecolor="red" strokeweight="1.5pt">
                  <v:stroke dashstyle="3 1"/>
                </v:roundrect>
                <v:rect id="Rectangle 20" o:spid="_x0000_s1029" style="position:absolute;left:6705;top:152;width:4572;height: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07WsEA&#10;AADbAAAADwAAAGRycy9kb3ducmV2LnhtbERP3WrCMBS+H+wdwhnsbqYqnVKNMisDQRj48wCH5tjE&#10;NSelibZ7++VC8PLj+1+uB9eIO3XBelYwHmUgiCuvLdcKzqfvjzmIEJE1Np5JwR8FWK9eX5ZYaN/z&#10;ge7HWIsUwqFABSbGtpAyVIYchpFviRN38Z3DmGBXS91hn8JdIydZ9ikdWk4NBlsqDVW/x5tTcCun&#10;1vyMy02+3V73ZT9r88zmSr2/DV8LEJGG+BQ/3DutYJLWpy/pB8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tO1rBAAAA2wAAAA8AAAAAAAAAAAAAAAAAmAIAAGRycy9kb3du&#10;cmV2LnhtbFBLBQYAAAAABAAEAPUAAACGAwAAAAA=&#10;" fillcolor="#bfbfbf" stroked="f" strokeweight="2pt"/>
                <v:rect id="Rectangle 24" o:spid="_x0000_s1030" style="position:absolute;left:1600;top:8382;width:4038;height: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Y9WcQA&#10;AADbAAAADwAAAGRycy9kb3ducmV2LnhtbESPUWvCMBSF3wf+h3AF32aqs25Uo7iKMBgMpvsBl+au&#10;iTY3pYm2/vtlMNjj4ZzzHc56O7hG3KgL1rOC2TQDQVx5bblW8HU6PL6ACBFZY+OZFNwpwHYzelhj&#10;oX3Pn3Q7xlokCIcCFZgY20LKUBlyGKa+JU7et+8cxiS7WuoO+wR3jZxn2VI6tJwWDLZUGqoux6tT&#10;cC2frPmYla/5fn9+L/vnNs9srtRkPOxWICIN8T/8137TCuYL+P2Sfo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WPVnEAAAA2wAAAA8AAAAAAAAAAAAAAAAAmAIAAGRycy9k&#10;b3ducmV2LnhtbFBLBQYAAAAABAAEAPUAAACJAwAAAAA=&#10;" fillcolor="#bfbfbf" stroked="f" strokeweight="2pt"/>
                <w10:anchorlock/>
              </v:group>
            </w:pict>
          </mc:Fallback>
        </mc:AlternateContent>
      </w:r>
    </w:p>
    <w:p w14:paraId="42A4A1E5" w14:textId="237D939D" w:rsidR="00D256C7" w:rsidRDefault="002C17D1" w:rsidP="007666DE">
      <w:pPr>
        <w:pStyle w:val="Caption"/>
      </w:pPr>
      <w:r>
        <w:t>Figure 9</w:t>
      </w:r>
    </w:p>
    <w:p w14:paraId="7E29F26D" w14:textId="3AC11B35" w:rsidR="007A42C5" w:rsidRDefault="007A42C5" w:rsidP="00D256C7">
      <w:pPr>
        <w:ind w:left="720"/>
      </w:pPr>
    </w:p>
    <w:p w14:paraId="7DA0C0FE" w14:textId="50407BC4" w:rsidR="00EB74FA" w:rsidRDefault="00EB74FA" w:rsidP="006E21C4">
      <w:pPr>
        <w:pStyle w:val="ListParagraph"/>
        <w:ind w:left="720"/>
      </w:pPr>
      <w:r w:rsidRPr="002C1C3B">
        <w:rPr>
          <w:b/>
        </w:rPr>
        <w:t>Important</w:t>
      </w:r>
      <w:r>
        <w:t xml:space="preserve"> </w:t>
      </w:r>
      <w:r w:rsidR="008733A3">
        <w:t xml:space="preserve">  </w:t>
      </w:r>
      <w:r>
        <w:t>Read the warning in the message that appears and be sure that all of the information is accurate. You will not have access to edit or update your questionnaire after you submit it.</w:t>
      </w:r>
    </w:p>
    <w:p w14:paraId="1B18C6F6" w14:textId="77777777" w:rsidR="00EB74FA" w:rsidRDefault="00EB74FA" w:rsidP="00EB74FA">
      <w:pPr>
        <w:pStyle w:val="ListParagraph"/>
      </w:pPr>
    </w:p>
    <w:p w14:paraId="20959A6B" w14:textId="77777777" w:rsidR="00EB74FA" w:rsidRDefault="00EB74FA" w:rsidP="006E21C4">
      <w:pPr>
        <w:pStyle w:val="ListParagraph"/>
        <w:numPr>
          <w:ilvl w:val="0"/>
          <w:numId w:val="16"/>
        </w:numPr>
        <w:spacing w:line="240" w:lineRule="auto"/>
        <w:contextualSpacing/>
      </w:pPr>
      <w:r>
        <w:t xml:space="preserve">If you are satisfied that all of the information is accurate, click </w:t>
      </w:r>
      <w:r w:rsidRPr="002C1C3B">
        <w:rPr>
          <w:b/>
        </w:rPr>
        <w:t>OK</w:t>
      </w:r>
      <w:r>
        <w:t xml:space="preserve"> in the warning message box. Otherwise, click </w:t>
      </w:r>
      <w:r w:rsidRPr="002C1C3B">
        <w:rPr>
          <w:b/>
        </w:rPr>
        <w:t>Cancel</w:t>
      </w:r>
      <w:r>
        <w:t>.</w:t>
      </w:r>
    </w:p>
    <w:p w14:paraId="2651C68D" w14:textId="77777777" w:rsidR="00EB74FA" w:rsidRDefault="00EB74FA" w:rsidP="00EB74FA">
      <w:pPr>
        <w:pStyle w:val="ListParagraph"/>
      </w:pPr>
    </w:p>
    <w:p w14:paraId="2A3AD43C" w14:textId="2378C935" w:rsidR="00EB74FA" w:rsidRDefault="00EB74FA" w:rsidP="006E21C4">
      <w:pPr>
        <w:pStyle w:val="ListParagraph"/>
        <w:numPr>
          <w:ilvl w:val="0"/>
          <w:numId w:val="16"/>
        </w:numPr>
        <w:spacing w:line="240" w:lineRule="auto"/>
        <w:contextualSpacing/>
      </w:pPr>
      <w:r>
        <w:t xml:space="preserve">In the </w:t>
      </w:r>
      <w:r w:rsidRPr="002C1C3B">
        <w:rPr>
          <w:b/>
        </w:rPr>
        <w:t>Send Email</w:t>
      </w:r>
      <w:r>
        <w:t xml:space="preserve"> dialog box that appears, check that the </w:t>
      </w:r>
      <w:r w:rsidRPr="00437256">
        <w:rPr>
          <w:b/>
        </w:rPr>
        <w:t>From</w:t>
      </w:r>
      <w:r>
        <w:t xml:space="preserve"> email address is a correct email address for you and make any additions to the email that you believe are necessary. If you do not have any questions</w:t>
      </w:r>
      <w:r w:rsidR="00B572AD">
        <w:t xml:space="preserve"> for the email recipient</w:t>
      </w:r>
      <w:r>
        <w:t>, you do not need to make any edits to the email.</w:t>
      </w:r>
    </w:p>
    <w:p w14:paraId="2DECC070" w14:textId="77777777" w:rsidR="00EB74FA" w:rsidRDefault="00EB74FA" w:rsidP="00EB74FA">
      <w:pPr>
        <w:pStyle w:val="ListParagraph"/>
      </w:pPr>
    </w:p>
    <w:p w14:paraId="596B6B62" w14:textId="1527BA30" w:rsidR="00F24FC8" w:rsidRDefault="00EB74FA" w:rsidP="007666DE">
      <w:pPr>
        <w:ind w:left="720"/>
      </w:pPr>
      <w:r w:rsidRPr="00437256">
        <w:rPr>
          <w:b/>
        </w:rPr>
        <w:t xml:space="preserve">Important </w:t>
      </w:r>
      <w:r w:rsidR="00B03946">
        <w:rPr>
          <w:b/>
        </w:rPr>
        <w:t xml:space="preserve">  </w:t>
      </w:r>
      <w:r>
        <w:t xml:space="preserve">Do not change the </w:t>
      </w:r>
      <w:r w:rsidRPr="00437256">
        <w:rPr>
          <w:b/>
        </w:rPr>
        <w:t>To</w:t>
      </w:r>
      <w:r>
        <w:t xml:space="preserve"> email address or the </w:t>
      </w:r>
      <w:r w:rsidRPr="00437256">
        <w:rPr>
          <w:b/>
        </w:rPr>
        <w:t>Subject</w:t>
      </w:r>
      <w:r>
        <w:t xml:space="preserve"> text.</w:t>
      </w:r>
    </w:p>
    <w:sectPr w:rsidR="00F24FC8" w:rsidSect="009468DD">
      <w:footerReference w:type="default" r:id="rId31"/>
      <w:headerReference w:type="first" r:id="rId32"/>
      <w:pgSz w:w="12240" w:h="15840" w:code="1"/>
      <w:pgMar w:top="1440" w:right="4464" w:bottom="1440" w:left="72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6C0DCA" w14:textId="77777777" w:rsidR="00075BA0" w:rsidRDefault="00075BA0" w:rsidP="00B85670">
      <w:pPr>
        <w:spacing w:line="240" w:lineRule="auto"/>
      </w:pPr>
      <w:r>
        <w:separator/>
      </w:r>
    </w:p>
  </w:endnote>
  <w:endnote w:type="continuationSeparator" w:id="0">
    <w:p w14:paraId="233154C9" w14:textId="77777777" w:rsidR="00075BA0" w:rsidRDefault="00075BA0" w:rsidP="00B856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6B6B6C" w14:textId="14CA5F4C" w:rsidR="00AD5C07" w:rsidRDefault="00B256FF" w:rsidP="001C5448">
    <w:pPr>
      <w:pStyle w:val="Footer"/>
      <w:tabs>
        <w:tab w:val="clear" w:pos="4680"/>
        <w:tab w:val="clear" w:pos="9360"/>
        <w:tab w:val="left" w:pos="270"/>
      </w:tabs>
    </w:pPr>
    <w:r w:rsidRPr="002C30EE">
      <w:fldChar w:fldCharType="begin"/>
    </w:r>
    <w:r w:rsidRPr="002C30EE">
      <w:instrText xml:space="preserve"> PAGE   \* MERGEFORMAT </w:instrText>
    </w:r>
    <w:r w:rsidRPr="002C30EE">
      <w:fldChar w:fldCharType="separate"/>
    </w:r>
    <w:r w:rsidR="00382781">
      <w:rPr>
        <w:noProof/>
      </w:rPr>
      <w:t>3</w:t>
    </w:r>
    <w:r w:rsidRPr="002C30EE">
      <w:rPr>
        <w:noProof/>
      </w:rPr>
      <w:fldChar w:fldCharType="end"/>
    </w:r>
    <w:r w:rsidR="00B22BC1" w:rsidRPr="002C30EE">
      <w:tab/>
    </w:r>
    <w:r w:rsidR="009E7A67" w:rsidRPr="009E7A67">
      <w:t>Uploading Case Documents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285344" w14:textId="77777777" w:rsidR="00075BA0" w:rsidRDefault="00075BA0" w:rsidP="00B85670">
      <w:pPr>
        <w:spacing w:line="240" w:lineRule="auto"/>
      </w:pPr>
      <w:r>
        <w:separator/>
      </w:r>
    </w:p>
  </w:footnote>
  <w:footnote w:type="continuationSeparator" w:id="0">
    <w:p w14:paraId="27D51D2F" w14:textId="77777777" w:rsidR="00075BA0" w:rsidRDefault="00075BA0" w:rsidP="00B8567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8311C" w14:textId="011DAB75" w:rsidR="00BE4CFB" w:rsidRDefault="00BE4CFB">
    <w:pPr>
      <w:pStyle w:val="Header"/>
    </w:pPr>
    <w:r>
      <w:rPr>
        <w:noProof/>
      </w:rPr>
      <w:drawing>
        <wp:anchor distT="0" distB="0" distL="114300" distR="114300" simplePos="0" relativeHeight="251659264" behindDoc="1" locked="0" layoutInCell="0" allowOverlap="1" wp14:anchorId="6A475043" wp14:editId="415212C7">
          <wp:simplePos x="0" y="0"/>
          <wp:positionH relativeFrom="page">
            <wp:posOffset>457200</wp:posOffset>
          </wp:positionH>
          <wp:positionV relativeFrom="page">
            <wp:posOffset>457200</wp:posOffset>
          </wp:positionV>
          <wp:extent cx="1369060" cy="292100"/>
          <wp:effectExtent l="0" t="0" r="2540" b="0"/>
          <wp:wrapNone/>
          <wp:docPr id="22"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1"/>
                  <a:stretch>
                    <a:fillRect/>
                  </a:stretch>
                </pic:blipFill>
                <pic:spPr>
                  <a:xfrm>
                    <a:off x="0" y="0"/>
                    <a:ext cx="1369060" cy="2921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B34B720"/>
    <w:lvl w:ilvl="0">
      <w:start w:val="1"/>
      <w:numFmt w:val="decimal"/>
      <w:lvlText w:val="%1."/>
      <w:lvlJc w:val="left"/>
      <w:pPr>
        <w:tabs>
          <w:tab w:val="num" w:pos="1800"/>
        </w:tabs>
        <w:ind w:left="1800" w:hanging="360"/>
      </w:pPr>
    </w:lvl>
  </w:abstractNum>
  <w:abstractNum w:abstractNumId="1">
    <w:nsid w:val="FFFFFF7D"/>
    <w:multiLevelType w:val="singleLevel"/>
    <w:tmpl w:val="8118E174"/>
    <w:lvl w:ilvl="0">
      <w:start w:val="1"/>
      <w:numFmt w:val="decimal"/>
      <w:lvlText w:val="%1."/>
      <w:lvlJc w:val="left"/>
      <w:pPr>
        <w:tabs>
          <w:tab w:val="num" w:pos="1440"/>
        </w:tabs>
        <w:ind w:left="1440" w:hanging="360"/>
      </w:pPr>
    </w:lvl>
  </w:abstractNum>
  <w:abstractNum w:abstractNumId="2">
    <w:nsid w:val="FFFFFF7E"/>
    <w:multiLevelType w:val="singleLevel"/>
    <w:tmpl w:val="107A997C"/>
    <w:lvl w:ilvl="0">
      <w:start w:val="1"/>
      <w:numFmt w:val="decimal"/>
      <w:lvlText w:val="%1."/>
      <w:lvlJc w:val="left"/>
      <w:pPr>
        <w:tabs>
          <w:tab w:val="num" w:pos="1080"/>
        </w:tabs>
        <w:ind w:left="1080" w:hanging="360"/>
      </w:pPr>
    </w:lvl>
  </w:abstractNum>
  <w:abstractNum w:abstractNumId="3">
    <w:nsid w:val="FFFFFF7F"/>
    <w:multiLevelType w:val="singleLevel"/>
    <w:tmpl w:val="9E3E3EE4"/>
    <w:lvl w:ilvl="0">
      <w:start w:val="1"/>
      <w:numFmt w:val="decimal"/>
      <w:lvlText w:val="%1."/>
      <w:lvlJc w:val="left"/>
      <w:pPr>
        <w:tabs>
          <w:tab w:val="num" w:pos="720"/>
        </w:tabs>
        <w:ind w:left="720" w:hanging="360"/>
      </w:pPr>
    </w:lvl>
  </w:abstractNum>
  <w:abstractNum w:abstractNumId="4">
    <w:nsid w:val="FFFFFF80"/>
    <w:multiLevelType w:val="singleLevel"/>
    <w:tmpl w:val="3E6051C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2AC64F4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4A2F88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DCE7DC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9432BD3C"/>
    <w:lvl w:ilvl="0">
      <w:start w:val="1"/>
      <w:numFmt w:val="decimal"/>
      <w:lvlText w:val="%1."/>
      <w:lvlJc w:val="left"/>
      <w:pPr>
        <w:tabs>
          <w:tab w:val="num" w:pos="360"/>
        </w:tabs>
        <w:ind w:left="360" w:hanging="360"/>
      </w:pPr>
    </w:lvl>
  </w:abstractNum>
  <w:abstractNum w:abstractNumId="9">
    <w:nsid w:val="FFFFFF89"/>
    <w:multiLevelType w:val="singleLevel"/>
    <w:tmpl w:val="ABAA4672"/>
    <w:lvl w:ilvl="0">
      <w:start w:val="1"/>
      <w:numFmt w:val="bullet"/>
      <w:lvlText w:val=""/>
      <w:lvlJc w:val="left"/>
      <w:pPr>
        <w:tabs>
          <w:tab w:val="num" w:pos="360"/>
        </w:tabs>
        <w:ind w:left="360" w:hanging="360"/>
      </w:pPr>
      <w:rPr>
        <w:rFonts w:ascii="Symbol" w:hAnsi="Symbol" w:hint="default"/>
      </w:rPr>
    </w:lvl>
  </w:abstractNum>
  <w:abstractNum w:abstractNumId="10">
    <w:nsid w:val="0A9A7046"/>
    <w:multiLevelType w:val="hybridMultilevel"/>
    <w:tmpl w:val="FB3CB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25780C"/>
    <w:multiLevelType w:val="hybridMultilevel"/>
    <w:tmpl w:val="4A26FB1C"/>
    <w:lvl w:ilvl="0" w:tplc="97704F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E63247"/>
    <w:multiLevelType w:val="hybridMultilevel"/>
    <w:tmpl w:val="9512419A"/>
    <w:lvl w:ilvl="0" w:tplc="DA6CF4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922776"/>
    <w:multiLevelType w:val="hybridMultilevel"/>
    <w:tmpl w:val="054A2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A158A0"/>
    <w:multiLevelType w:val="hybridMultilevel"/>
    <w:tmpl w:val="311C8E1A"/>
    <w:lvl w:ilvl="0" w:tplc="DA6CF4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814C7B"/>
    <w:multiLevelType w:val="hybridMultilevel"/>
    <w:tmpl w:val="B8788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1F3089"/>
    <w:multiLevelType w:val="hybridMultilevel"/>
    <w:tmpl w:val="6C7EA21E"/>
    <w:lvl w:ilvl="0" w:tplc="DA6CF4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FC4EF9"/>
    <w:multiLevelType w:val="hybridMultilevel"/>
    <w:tmpl w:val="7070D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4403D5"/>
    <w:multiLevelType w:val="hybridMultilevel"/>
    <w:tmpl w:val="C7EEA2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94D42A0"/>
    <w:multiLevelType w:val="hybridMultilevel"/>
    <w:tmpl w:val="66368CC0"/>
    <w:lvl w:ilvl="0" w:tplc="97704F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B24569E"/>
    <w:multiLevelType w:val="hybridMultilevel"/>
    <w:tmpl w:val="5E56915C"/>
    <w:lvl w:ilvl="0" w:tplc="35E0357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7"/>
  </w:num>
  <w:num w:numId="12">
    <w:abstractNumId w:val="10"/>
  </w:num>
  <w:num w:numId="13">
    <w:abstractNumId w:val="18"/>
  </w:num>
  <w:num w:numId="14">
    <w:abstractNumId w:val="11"/>
  </w:num>
  <w:num w:numId="15">
    <w:abstractNumId w:val="14"/>
  </w:num>
  <w:num w:numId="16">
    <w:abstractNumId w:val="16"/>
  </w:num>
  <w:num w:numId="17">
    <w:abstractNumId w:val="19"/>
  </w:num>
  <w:num w:numId="18">
    <w:abstractNumId w:val="12"/>
  </w:num>
  <w:num w:numId="19">
    <w:abstractNumId w:val="20"/>
  </w:num>
  <w:num w:numId="20">
    <w:abstractNumId w:val="15"/>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ttachedTemplate r:id="rId1"/>
  <w:stylePaneFormatFilter w:val="9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1"/>
  <w:defaultTabStop w:val="720"/>
  <w:drawingGridHorizontalSpacing w:val="110"/>
  <w:displayHorizontalDrawingGridEvery w:val="2"/>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FC8"/>
    <w:rsid w:val="000066DB"/>
    <w:rsid w:val="000409EA"/>
    <w:rsid w:val="00044308"/>
    <w:rsid w:val="00053707"/>
    <w:rsid w:val="00060236"/>
    <w:rsid w:val="00073B43"/>
    <w:rsid w:val="00075BA0"/>
    <w:rsid w:val="000828AB"/>
    <w:rsid w:val="00092E4D"/>
    <w:rsid w:val="00094066"/>
    <w:rsid w:val="000A139B"/>
    <w:rsid w:val="000B14EF"/>
    <w:rsid w:val="000B7BBE"/>
    <w:rsid w:val="000C1604"/>
    <w:rsid w:val="000D6D10"/>
    <w:rsid w:val="000E0D27"/>
    <w:rsid w:val="000F517B"/>
    <w:rsid w:val="001063C4"/>
    <w:rsid w:val="001143EB"/>
    <w:rsid w:val="001147A5"/>
    <w:rsid w:val="00125798"/>
    <w:rsid w:val="00147EA4"/>
    <w:rsid w:val="00147EBB"/>
    <w:rsid w:val="0016259F"/>
    <w:rsid w:val="00165636"/>
    <w:rsid w:val="00175941"/>
    <w:rsid w:val="0018021B"/>
    <w:rsid w:val="00185005"/>
    <w:rsid w:val="001872A6"/>
    <w:rsid w:val="00192B86"/>
    <w:rsid w:val="001C4E58"/>
    <w:rsid w:val="001C5448"/>
    <w:rsid w:val="001D5B32"/>
    <w:rsid w:val="001D6A17"/>
    <w:rsid w:val="00227E61"/>
    <w:rsid w:val="00240806"/>
    <w:rsid w:val="002439B7"/>
    <w:rsid w:val="00243A0B"/>
    <w:rsid w:val="00246795"/>
    <w:rsid w:val="00247A67"/>
    <w:rsid w:val="00275852"/>
    <w:rsid w:val="002760D2"/>
    <w:rsid w:val="002C17D1"/>
    <w:rsid w:val="002C30EE"/>
    <w:rsid w:val="002C47AF"/>
    <w:rsid w:val="002E0C2D"/>
    <w:rsid w:val="002F7D6D"/>
    <w:rsid w:val="00304F47"/>
    <w:rsid w:val="0031344D"/>
    <w:rsid w:val="00322F73"/>
    <w:rsid w:val="003823C7"/>
    <w:rsid w:val="00382781"/>
    <w:rsid w:val="00395D19"/>
    <w:rsid w:val="003A5BE9"/>
    <w:rsid w:val="003A771C"/>
    <w:rsid w:val="003C30C3"/>
    <w:rsid w:val="003C3D0C"/>
    <w:rsid w:val="003D0A98"/>
    <w:rsid w:val="003D3C28"/>
    <w:rsid w:val="003D4A9F"/>
    <w:rsid w:val="004006F3"/>
    <w:rsid w:val="0040393A"/>
    <w:rsid w:val="0041203F"/>
    <w:rsid w:val="0041236E"/>
    <w:rsid w:val="00422AC4"/>
    <w:rsid w:val="00426E9D"/>
    <w:rsid w:val="00433303"/>
    <w:rsid w:val="00434ED1"/>
    <w:rsid w:val="004447D4"/>
    <w:rsid w:val="004478FF"/>
    <w:rsid w:val="00447A21"/>
    <w:rsid w:val="0045463A"/>
    <w:rsid w:val="004578FD"/>
    <w:rsid w:val="00462FCA"/>
    <w:rsid w:val="0046447A"/>
    <w:rsid w:val="00476747"/>
    <w:rsid w:val="004770A0"/>
    <w:rsid w:val="00481904"/>
    <w:rsid w:val="004C5257"/>
    <w:rsid w:val="004C78C0"/>
    <w:rsid w:val="004D1E36"/>
    <w:rsid w:val="004E6E26"/>
    <w:rsid w:val="004F5A87"/>
    <w:rsid w:val="005348A2"/>
    <w:rsid w:val="00534E21"/>
    <w:rsid w:val="00540AAD"/>
    <w:rsid w:val="00562044"/>
    <w:rsid w:val="00570EA2"/>
    <w:rsid w:val="00587D0E"/>
    <w:rsid w:val="00591536"/>
    <w:rsid w:val="005945F1"/>
    <w:rsid w:val="005A37F1"/>
    <w:rsid w:val="005B011C"/>
    <w:rsid w:val="005C1DE6"/>
    <w:rsid w:val="00602567"/>
    <w:rsid w:val="00616C6F"/>
    <w:rsid w:val="00624BA5"/>
    <w:rsid w:val="00635C0B"/>
    <w:rsid w:val="00644098"/>
    <w:rsid w:val="00654F72"/>
    <w:rsid w:val="006975BE"/>
    <w:rsid w:val="006B2E24"/>
    <w:rsid w:val="006C0D6E"/>
    <w:rsid w:val="006C4304"/>
    <w:rsid w:val="006C5CED"/>
    <w:rsid w:val="006E21C4"/>
    <w:rsid w:val="006E3F30"/>
    <w:rsid w:val="006E4FC4"/>
    <w:rsid w:val="00703748"/>
    <w:rsid w:val="0072596E"/>
    <w:rsid w:val="00753CBB"/>
    <w:rsid w:val="007666DE"/>
    <w:rsid w:val="00767C55"/>
    <w:rsid w:val="007750FA"/>
    <w:rsid w:val="00777F61"/>
    <w:rsid w:val="00787A0E"/>
    <w:rsid w:val="0079025D"/>
    <w:rsid w:val="0079184C"/>
    <w:rsid w:val="007A42C5"/>
    <w:rsid w:val="007D1069"/>
    <w:rsid w:val="007E0E51"/>
    <w:rsid w:val="00804779"/>
    <w:rsid w:val="00806F30"/>
    <w:rsid w:val="0081341B"/>
    <w:rsid w:val="00847D7E"/>
    <w:rsid w:val="0086756F"/>
    <w:rsid w:val="008733A3"/>
    <w:rsid w:val="008749AF"/>
    <w:rsid w:val="0087544E"/>
    <w:rsid w:val="00897213"/>
    <w:rsid w:val="008B6D6F"/>
    <w:rsid w:val="008C70AA"/>
    <w:rsid w:val="008D2A85"/>
    <w:rsid w:val="008E1D0A"/>
    <w:rsid w:val="009278EA"/>
    <w:rsid w:val="00940108"/>
    <w:rsid w:val="009468DD"/>
    <w:rsid w:val="00964499"/>
    <w:rsid w:val="00970AFF"/>
    <w:rsid w:val="009B0AB7"/>
    <w:rsid w:val="009B511A"/>
    <w:rsid w:val="009C1B91"/>
    <w:rsid w:val="009E7A67"/>
    <w:rsid w:val="00A05B8F"/>
    <w:rsid w:val="00A27351"/>
    <w:rsid w:val="00A27E4C"/>
    <w:rsid w:val="00A32ECC"/>
    <w:rsid w:val="00A44C47"/>
    <w:rsid w:val="00A65E5C"/>
    <w:rsid w:val="00A840A2"/>
    <w:rsid w:val="00AA5FE5"/>
    <w:rsid w:val="00AB4050"/>
    <w:rsid w:val="00AC3A62"/>
    <w:rsid w:val="00AD5C07"/>
    <w:rsid w:val="00AE50C2"/>
    <w:rsid w:val="00AF36DF"/>
    <w:rsid w:val="00B012A7"/>
    <w:rsid w:val="00B03946"/>
    <w:rsid w:val="00B04BA6"/>
    <w:rsid w:val="00B22BC1"/>
    <w:rsid w:val="00B256FF"/>
    <w:rsid w:val="00B358CB"/>
    <w:rsid w:val="00B572AD"/>
    <w:rsid w:val="00B57FC6"/>
    <w:rsid w:val="00B649F9"/>
    <w:rsid w:val="00B831E0"/>
    <w:rsid w:val="00B85670"/>
    <w:rsid w:val="00BE4CFB"/>
    <w:rsid w:val="00C00B2D"/>
    <w:rsid w:val="00C026A5"/>
    <w:rsid w:val="00C20D99"/>
    <w:rsid w:val="00C41B6F"/>
    <w:rsid w:val="00C55C2A"/>
    <w:rsid w:val="00C74974"/>
    <w:rsid w:val="00CA0647"/>
    <w:rsid w:val="00CA3A19"/>
    <w:rsid w:val="00CD163F"/>
    <w:rsid w:val="00CD7E08"/>
    <w:rsid w:val="00CF4404"/>
    <w:rsid w:val="00CF62F2"/>
    <w:rsid w:val="00D02DDC"/>
    <w:rsid w:val="00D11D13"/>
    <w:rsid w:val="00D17847"/>
    <w:rsid w:val="00D20B28"/>
    <w:rsid w:val="00D256C7"/>
    <w:rsid w:val="00D2798A"/>
    <w:rsid w:val="00D527E4"/>
    <w:rsid w:val="00D74252"/>
    <w:rsid w:val="00D76F2D"/>
    <w:rsid w:val="00D91938"/>
    <w:rsid w:val="00DA67E1"/>
    <w:rsid w:val="00DD455C"/>
    <w:rsid w:val="00DF4958"/>
    <w:rsid w:val="00DF7A6E"/>
    <w:rsid w:val="00E047EB"/>
    <w:rsid w:val="00E53FB3"/>
    <w:rsid w:val="00E54BA9"/>
    <w:rsid w:val="00E56031"/>
    <w:rsid w:val="00E62388"/>
    <w:rsid w:val="00EA486A"/>
    <w:rsid w:val="00EB74FA"/>
    <w:rsid w:val="00ED7C3F"/>
    <w:rsid w:val="00EE4FCC"/>
    <w:rsid w:val="00EF2EF7"/>
    <w:rsid w:val="00F00E9F"/>
    <w:rsid w:val="00F01441"/>
    <w:rsid w:val="00F24FC8"/>
    <w:rsid w:val="00F325E0"/>
    <w:rsid w:val="00F63775"/>
    <w:rsid w:val="00FB77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81"/>
    <o:shapelayout v:ext="edit">
      <o:idmap v:ext="edit" data="1"/>
    </o:shapelayout>
  </w:shapeDefaults>
  <w:decimalSymbol w:val="."/>
  <w:listSeparator w:val=","/>
  <w14:docId w14:val="596B6B45"/>
  <w15:docId w15:val="{C785E2D1-AFE3-4666-BDB4-EB0CAF150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4"/>
    <w:qFormat/>
    <w:rsid w:val="000B7BBE"/>
    <w:pPr>
      <w:spacing w:line="240" w:lineRule="atLeast"/>
    </w:pPr>
    <w:rPr>
      <w:rFonts w:ascii="Segoe UI" w:hAnsi="Segoe UI"/>
      <w:sz w:val="18"/>
    </w:rPr>
  </w:style>
  <w:style w:type="paragraph" w:styleId="Heading1">
    <w:name w:val="heading 1"/>
    <w:next w:val="Bodycopy"/>
    <w:link w:val="Heading1Char"/>
    <w:uiPriority w:val="1"/>
    <w:qFormat/>
    <w:rsid w:val="00B22BC1"/>
    <w:pPr>
      <w:spacing w:after="160" w:line="720" w:lineRule="exact"/>
      <w:outlineLvl w:val="0"/>
    </w:pPr>
    <w:rPr>
      <w:rFonts w:ascii="Segoe UI Light" w:eastAsia="Times New Roman" w:hAnsi="Segoe UI Light" w:cs="Times New Roman"/>
      <w:color w:val="0054A6" w:themeColor="text2"/>
      <w:kern w:val="36"/>
      <w:sz w:val="60"/>
      <w:szCs w:val="39"/>
    </w:rPr>
  </w:style>
  <w:style w:type="paragraph" w:styleId="Heading2">
    <w:name w:val="heading 2"/>
    <w:next w:val="Bodycopy"/>
    <w:link w:val="Heading2Char"/>
    <w:uiPriority w:val="1"/>
    <w:qFormat/>
    <w:rsid w:val="00B22BC1"/>
    <w:pPr>
      <w:keepNext/>
      <w:keepLines/>
      <w:spacing w:before="240" w:after="120" w:line="260" w:lineRule="atLeast"/>
      <w:outlineLvl w:val="1"/>
    </w:pPr>
    <w:rPr>
      <w:rFonts w:ascii="Segoe UI" w:eastAsiaTheme="majorEastAsia" w:hAnsi="Segoe UI" w:cstheme="majorBidi"/>
      <w:b/>
      <w:bCs/>
      <w:color w:val="231F20"/>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025D"/>
    <w:rPr>
      <w:rFonts w:ascii="Tahoma" w:hAnsi="Tahoma" w:cs="Tahoma"/>
      <w:sz w:val="16"/>
      <w:szCs w:val="16"/>
    </w:rPr>
  </w:style>
  <w:style w:type="character" w:customStyle="1" w:styleId="BalloonTextChar">
    <w:name w:val="Balloon Text Char"/>
    <w:basedOn w:val="DefaultParagraphFont"/>
    <w:link w:val="BalloonText"/>
    <w:uiPriority w:val="99"/>
    <w:semiHidden/>
    <w:rsid w:val="0079025D"/>
    <w:rPr>
      <w:rFonts w:ascii="Tahoma" w:hAnsi="Tahoma" w:cs="Tahoma"/>
      <w:sz w:val="16"/>
      <w:szCs w:val="16"/>
    </w:rPr>
  </w:style>
  <w:style w:type="character" w:customStyle="1" w:styleId="Heading1Char">
    <w:name w:val="Heading 1 Char"/>
    <w:basedOn w:val="DefaultParagraphFont"/>
    <w:link w:val="Heading1"/>
    <w:uiPriority w:val="1"/>
    <w:rsid w:val="00DA67E1"/>
    <w:rPr>
      <w:rFonts w:ascii="Segoe UI Light" w:eastAsia="Times New Roman" w:hAnsi="Segoe UI Light" w:cs="Times New Roman"/>
      <w:color w:val="0054A6" w:themeColor="text2"/>
      <w:kern w:val="36"/>
      <w:sz w:val="60"/>
      <w:szCs w:val="39"/>
    </w:rPr>
  </w:style>
  <w:style w:type="paragraph" w:customStyle="1" w:styleId="ecxmsonormal">
    <w:name w:val="ecxmsonormal"/>
    <w:basedOn w:val="Normal"/>
    <w:semiHidden/>
    <w:unhideWhenUsed/>
    <w:rsid w:val="0079025D"/>
    <w:pPr>
      <w:spacing w:after="324"/>
    </w:pPr>
    <w:rPr>
      <w:rFonts w:ascii="Times New Roman" w:eastAsia="Times New Roman" w:hAnsi="Times New Roman" w:cs="Times New Roman"/>
      <w:sz w:val="24"/>
      <w:szCs w:val="24"/>
    </w:rPr>
  </w:style>
  <w:style w:type="character" w:styleId="Hyperlink">
    <w:name w:val="Hyperlink"/>
    <w:basedOn w:val="DefaultParagraphFont"/>
    <w:uiPriority w:val="99"/>
    <w:rsid w:val="0079025D"/>
    <w:rPr>
      <w:color w:val="0000FF" w:themeColor="hyperlink"/>
      <w:u w:val="single"/>
    </w:rPr>
  </w:style>
  <w:style w:type="paragraph" w:styleId="Title">
    <w:name w:val="Title"/>
    <w:basedOn w:val="Normal"/>
    <w:next w:val="Normal"/>
    <w:link w:val="TitleChar"/>
    <w:uiPriority w:val="10"/>
    <w:semiHidden/>
    <w:unhideWhenUsed/>
    <w:rsid w:val="00624BA5"/>
    <w:pPr>
      <w:pBdr>
        <w:bottom w:val="single" w:sz="8" w:space="4" w:color="4F81BD" w:themeColor="accent1"/>
      </w:pBdr>
      <w:spacing w:after="300"/>
      <w:contextualSpacing/>
    </w:pPr>
    <w:rPr>
      <w:rFonts w:asciiTheme="majorHAnsi" w:eastAsiaTheme="majorEastAsia" w:hAnsiTheme="majorHAnsi" w:cstheme="majorBidi"/>
      <w:color w:val="003E7C" w:themeColor="text2" w:themeShade="BF"/>
      <w:spacing w:val="5"/>
      <w:kern w:val="28"/>
      <w:sz w:val="52"/>
      <w:szCs w:val="52"/>
    </w:rPr>
  </w:style>
  <w:style w:type="character" w:customStyle="1" w:styleId="TitleChar">
    <w:name w:val="Title Char"/>
    <w:basedOn w:val="DefaultParagraphFont"/>
    <w:link w:val="Title"/>
    <w:uiPriority w:val="10"/>
    <w:semiHidden/>
    <w:rsid w:val="00624BA5"/>
    <w:rPr>
      <w:rFonts w:asciiTheme="majorHAnsi" w:eastAsiaTheme="majorEastAsia" w:hAnsiTheme="majorHAnsi" w:cstheme="majorBidi"/>
      <w:color w:val="003E7C" w:themeColor="text2" w:themeShade="BF"/>
      <w:spacing w:val="5"/>
      <w:kern w:val="28"/>
      <w:sz w:val="52"/>
      <w:szCs w:val="52"/>
    </w:rPr>
  </w:style>
  <w:style w:type="paragraph" w:styleId="Subtitle">
    <w:name w:val="Subtitle"/>
    <w:basedOn w:val="Normal"/>
    <w:next w:val="Normal"/>
    <w:link w:val="SubtitleChar"/>
    <w:uiPriority w:val="11"/>
    <w:semiHidden/>
    <w:unhideWhenUsed/>
    <w:rsid w:val="00624B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semiHidden/>
    <w:rsid w:val="00624BA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unhideWhenUsed/>
    <w:rsid w:val="00624BA5"/>
    <w:rPr>
      <w:i/>
      <w:iCs/>
      <w:color w:val="ABACAE" w:themeColor="text1" w:themeTint="7F"/>
    </w:rPr>
  </w:style>
  <w:style w:type="character" w:styleId="Emphasis">
    <w:name w:val="Emphasis"/>
    <w:basedOn w:val="DefaultParagraphFont"/>
    <w:uiPriority w:val="20"/>
    <w:semiHidden/>
    <w:unhideWhenUsed/>
    <w:rsid w:val="00624BA5"/>
    <w:rPr>
      <w:i/>
      <w:iCs/>
    </w:rPr>
  </w:style>
  <w:style w:type="character" w:styleId="IntenseEmphasis">
    <w:name w:val="Intense Emphasis"/>
    <w:basedOn w:val="DefaultParagraphFont"/>
    <w:uiPriority w:val="21"/>
    <w:semiHidden/>
    <w:unhideWhenUsed/>
    <w:rsid w:val="00624BA5"/>
    <w:rPr>
      <w:b/>
      <w:bCs/>
      <w:i/>
      <w:iCs/>
      <w:color w:val="4F81BD" w:themeColor="accent1"/>
    </w:rPr>
  </w:style>
  <w:style w:type="character" w:styleId="Strong">
    <w:name w:val="Strong"/>
    <w:basedOn w:val="DefaultParagraphFont"/>
    <w:uiPriority w:val="22"/>
    <w:semiHidden/>
    <w:unhideWhenUsed/>
    <w:rsid w:val="00624BA5"/>
    <w:rPr>
      <w:b/>
      <w:bCs/>
    </w:rPr>
  </w:style>
  <w:style w:type="paragraph" w:styleId="Quote">
    <w:name w:val="Quote"/>
    <w:basedOn w:val="Normal"/>
    <w:next w:val="Normal"/>
    <w:link w:val="QuoteChar"/>
    <w:uiPriority w:val="29"/>
    <w:semiHidden/>
    <w:unhideWhenUsed/>
    <w:rsid w:val="00624BA5"/>
    <w:rPr>
      <w:i/>
      <w:iCs/>
      <w:color w:val="58595B" w:themeColor="text1"/>
    </w:rPr>
  </w:style>
  <w:style w:type="character" w:customStyle="1" w:styleId="QuoteChar">
    <w:name w:val="Quote Char"/>
    <w:basedOn w:val="DefaultParagraphFont"/>
    <w:link w:val="Quote"/>
    <w:uiPriority w:val="29"/>
    <w:semiHidden/>
    <w:rsid w:val="00624BA5"/>
    <w:rPr>
      <w:i/>
      <w:iCs/>
      <w:color w:val="58595B" w:themeColor="text1"/>
    </w:rPr>
  </w:style>
  <w:style w:type="paragraph" w:styleId="IntenseQuote">
    <w:name w:val="Intense Quote"/>
    <w:basedOn w:val="Normal"/>
    <w:next w:val="Normal"/>
    <w:link w:val="IntenseQuoteChar"/>
    <w:uiPriority w:val="30"/>
    <w:semiHidden/>
    <w:unhideWhenUsed/>
    <w:rsid w:val="00624BA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624BA5"/>
    <w:rPr>
      <w:b/>
      <w:bCs/>
      <w:i/>
      <w:iCs/>
      <w:color w:val="4F81BD" w:themeColor="accent1"/>
    </w:rPr>
  </w:style>
  <w:style w:type="character" w:styleId="SubtleReference">
    <w:name w:val="Subtle Reference"/>
    <w:basedOn w:val="DefaultParagraphFont"/>
    <w:uiPriority w:val="31"/>
    <w:semiHidden/>
    <w:unhideWhenUsed/>
    <w:rsid w:val="00624BA5"/>
    <w:rPr>
      <w:smallCaps/>
      <w:color w:val="C0504D" w:themeColor="accent2"/>
      <w:u w:val="single"/>
    </w:rPr>
  </w:style>
  <w:style w:type="character" w:styleId="IntenseReference">
    <w:name w:val="Intense Reference"/>
    <w:basedOn w:val="DefaultParagraphFont"/>
    <w:uiPriority w:val="32"/>
    <w:semiHidden/>
    <w:unhideWhenUsed/>
    <w:rsid w:val="00624BA5"/>
    <w:rPr>
      <w:b/>
      <w:bCs/>
      <w:smallCaps/>
      <w:color w:val="C0504D" w:themeColor="accent2"/>
      <w:spacing w:val="5"/>
      <w:u w:val="single"/>
    </w:rPr>
  </w:style>
  <w:style w:type="character" w:styleId="BookTitle">
    <w:name w:val="Book Title"/>
    <w:basedOn w:val="DefaultParagraphFont"/>
    <w:uiPriority w:val="33"/>
    <w:semiHidden/>
    <w:unhideWhenUsed/>
    <w:rsid w:val="00624BA5"/>
    <w:rPr>
      <w:b/>
      <w:bCs/>
      <w:smallCaps/>
      <w:spacing w:val="5"/>
    </w:rPr>
  </w:style>
  <w:style w:type="paragraph" w:styleId="ListParagraph">
    <w:name w:val="List Paragraph"/>
    <w:basedOn w:val="Normal"/>
    <w:uiPriority w:val="34"/>
    <w:unhideWhenUsed/>
    <w:qFormat/>
    <w:rsid w:val="00624BA5"/>
  </w:style>
  <w:style w:type="paragraph" w:styleId="NoSpacing">
    <w:name w:val="No Spacing"/>
    <w:uiPriority w:val="1"/>
    <w:semiHidden/>
    <w:unhideWhenUsed/>
    <w:rsid w:val="00624BA5"/>
  </w:style>
  <w:style w:type="table" w:styleId="TableGrid">
    <w:name w:val="Table Grid"/>
    <w:basedOn w:val="TableNormal"/>
    <w:uiPriority w:val="59"/>
    <w:rsid w:val="00D76F2D"/>
    <w:rPr>
      <w:sz w:val="20"/>
    </w:rPr>
    <w:tblPr>
      <w:tblInd w:w="0" w:type="dxa"/>
      <w:tblCellMar>
        <w:top w:w="0" w:type="dxa"/>
        <w:left w:w="0" w:type="dxa"/>
        <w:bottom w:w="0" w:type="dxa"/>
        <w:right w:w="0" w:type="dxa"/>
      </w:tblCellMar>
    </w:tblPr>
    <w:trPr>
      <w:cantSplit/>
    </w:trPr>
  </w:style>
  <w:style w:type="paragraph" w:customStyle="1" w:styleId="Bodycopy">
    <w:name w:val="Body copy"/>
    <w:basedOn w:val="Normal"/>
    <w:link w:val="BodycopyChar"/>
    <w:uiPriority w:val="3"/>
    <w:qFormat/>
    <w:rsid w:val="007750FA"/>
    <w:pPr>
      <w:spacing w:after="120"/>
    </w:pPr>
    <w:rPr>
      <w:rFonts w:eastAsia="Times New Roman" w:cs="Times New Roman"/>
      <w:szCs w:val="20"/>
    </w:rPr>
  </w:style>
  <w:style w:type="character" w:customStyle="1" w:styleId="Heading2Char">
    <w:name w:val="Heading 2 Char"/>
    <w:basedOn w:val="DefaultParagraphFont"/>
    <w:link w:val="Heading2"/>
    <w:uiPriority w:val="1"/>
    <w:rsid w:val="00DA67E1"/>
    <w:rPr>
      <w:rFonts w:ascii="Segoe UI" w:eastAsiaTheme="majorEastAsia" w:hAnsi="Segoe UI" w:cstheme="majorBidi"/>
      <w:b/>
      <w:bCs/>
      <w:color w:val="231F20"/>
      <w:sz w:val="20"/>
      <w:szCs w:val="26"/>
    </w:rPr>
  </w:style>
  <w:style w:type="paragraph" w:styleId="Header">
    <w:name w:val="header"/>
    <w:basedOn w:val="Normal"/>
    <w:link w:val="HeaderChar"/>
    <w:uiPriority w:val="99"/>
    <w:unhideWhenUsed/>
    <w:rsid w:val="00B85670"/>
    <w:pPr>
      <w:tabs>
        <w:tab w:val="center" w:pos="4680"/>
        <w:tab w:val="right" w:pos="9360"/>
      </w:tabs>
      <w:spacing w:line="240" w:lineRule="auto"/>
    </w:pPr>
  </w:style>
  <w:style w:type="character" w:customStyle="1" w:styleId="HeaderChar">
    <w:name w:val="Header Char"/>
    <w:basedOn w:val="DefaultParagraphFont"/>
    <w:link w:val="Header"/>
    <w:uiPriority w:val="99"/>
    <w:rsid w:val="00B85670"/>
    <w:rPr>
      <w:rFonts w:ascii="Segoe UI" w:hAnsi="Segoe UI"/>
      <w:sz w:val="18"/>
    </w:rPr>
  </w:style>
  <w:style w:type="paragraph" w:styleId="Footer">
    <w:name w:val="footer"/>
    <w:link w:val="FooterChar"/>
    <w:uiPriority w:val="99"/>
    <w:unhideWhenUsed/>
    <w:rsid w:val="000E0D27"/>
    <w:pPr>
      <w:tabs>
        <w:tab w:val="center" w:pos="4680"/>
        <w:tab w:val="right" w:pos="9360"/>
      </w:tabs>
    </w:pPr>
    <w:rPr>
      <w:rFonts w:ascii="Segoe UI" w:hAnsi="Segoe UI"/>
      <w:color w:val="0054A6" w:themeColor="text2"/>
      <w:sz w:val="14"/>
    </w:rPr>
  </w:style>
  <w:style w:type="character" w:customStyle="1" w:styleId="FooterChar">
    <w:name w:val="Footer Char"/>
    <w:basedOn w:val="DefaultParagraphFont"/>
    <w:link w:val="Footer"/>
    <w:uiPriority w:val="99"/>
    <w:rsid w:val="000E0D27"/>
    <w:rPr>
      <w:rFonts w:ascii="Segoe UI" w:hAnsi="Segoe UI"/>
      <w:color w:val="0054A6" w:themeColor="text2"/>
      <w:sz w:val="14"/>
    </w:rPr>
  </w:style>
  <w:style w:type="paragraph" w:customStyle="1" w:styleId="DocumentTitle">
    <w:name w:val="Document Title"/>
    <w:rsid w:val="006B2E24"/>
    <w:pPr>
      <w:spacing w:line="1040" w:lineRule="atLeast"/>
      <w:ind w:right="-1584"/>
    </w:pPr>
    <w:rPr>
      <w:rFonts w:ascii="Segoe UI Light" w:eastAsia="Times New Roman" w:hAnsi="Segoe UI Light" w:cs="Times New Roman"/>
      <w:color w:val="0054A6" w:themeColor="text2"/>
      <w:sz w:val="88"/>
      <w:szCs w:val="20"/>
    </w:rPr>
  </w:style>
  <w:style w:type="paragraph" w:customStyle="1" w:styleId="Introductorycopy">
    <w:name w:val="Introductory copy"/>
    <w:uiPriority w:val="2"/>
    <w:qFormat/>
    <w:rsid w:val="00B22BC1"/>
    <w:pPr>
      <w:spacing w:line="320" w:lineRule="atLeast"/>
    </w:pPr>
    <w:rPr>
      <w:rFonts w:ascii="Segoe UI" w:eastAsia="Times New Roman" w:hAnsi="Segoe UI" w:cs="Times New Roman"/>
      <w:szCs w:val="20"/>
    </w:rPr>
  </w:style>
  <w:style w:type="paragraph" w:styleId="Caption">
    <w:name w:val="caption"/>
    <w:basedOn w:val="Normal"/>
    <w:uiPriority w:val="7"/>
    <w:qFormat/>
    <w:rsid w:val="00044308"/>
    <w:pPr>
      <w:spacing w:line="180" w:lineRule="atLeast"/>
    </w:pPr>
    <w:rPr>
      <w:i/>
      <w:sz w:val="14"/>
    </w:rPr>
  </w:style>
  <w:style w:type="paragraph" w:customStyle="1" w:styleId="Legalese">
    <w:name w:val="Legalese"/>
    <w:uiPriority w:val="8"/>
    <w:qFormat/>
    <w:rsid w:val="000E0D27"/>
    <w:pPr>
      <w:spacing w:after="120" w:line="180" w:lineRule="atLeast"/>
    </w:pPr>
    <w:rPr>
      <w:rFonts w:ascii="Segoe UI" w:eastAsia="Times New Roman" w:hAnsi="Segoe UI" w:cs="Times New Roman"/>
      <w:color w:val="58595B" w:themeColor="text1"/>
      <w:sz w:val="14"/>
      <w:szCs w:val="20"/>
    </w:rPr>
  </w:style>
  <w:style w:type="paragraph" w:styleId="TOC1">
    <w:name w:val="toc 1"/>
    <w:basedOn w:val="Normal"/>
    <w:next w:val="Normal"/>
    <w:uiPriority w:val="39"/>
    <w:unhideWhenUsed/>
    <w:rsid w:val="006B2E24"/>
    <w:pPr>
      <w:tabs>
        <w:tab w:val="right" w:leader="dot" w:pos="7020"/>
      </w:tabs>
      <w:spacing w:before="240" w:after="100"/>
    </w:pPr>
  </w:style>
  <w:style w:type="paragraph" w:styleId="TOC2">
    <w:name w:val="toc 2"/>
    <w:basedOn w:val="Normal"/>
    <w:next w:val="Normal"/>
    <w:uiPriority w:val="39"/>
    <w:unhideWhenUsed/>
    <w:rsid w:val="001C4E58"/>
    <w:pPr>
      <w:spacing w:after="100"/>
      <w:ind w:left="180"/>
    </w:pPr>
  </w:style>
  <w:style w:type="paragraph" w:customStyle="1" w:styleId="Celltoholdimage">
    <w:name w:val="Cell to hold image"/>
    <w:basedOn w:val="Normal"/>
    <w:uiPriority w:val="6"/>
    <w:qFormat/>
    <w:rsid w:val="008749AF"/>
    <w:pPr>
      <w:spacing w:line="240" w:lineRule="auto"/>
      <w:ind w:left="-29"/>
    </w:pPr>
    <w:rPr>
      <w:rFonts w:eastAsia="Times New Roman" w:cs="Times New Roman"/>
      <w:szCs w:val="20"/>
    </w:rPr>
  </w:style>
  <w:style w:type="table" w:customStyle="1" w:styleId="MSBRANDtable">
    <w:name w:val="MS BRAND table"/>
    <w:basedOn w:val="TableNormal"/>
    <w:uiPriority w:val="99"/>
    <w:qFormat/>
    <w:rsid w:val="008749AF"/>
    <w:rPr>
      <w:rFonts w:asciiTheme="minorHAnsi" w:hAnsiTheme="minorHAnsi"/>
      <w:sz w:val="18"/>
    </w:rPr>
    <w:tblPr>
      <w:tblInd w:w="144" w:type="dxa"/>
      <w:tblBorders>
        <w:bottom w:val="single" w:sz="4" w:space="0" w:color="58595B" w:themeColor="text1"/>
        <w:insideH w:val="single" w:sz="4" w:space="0" w:color="58595B" w:themeColor="text1"/>
      </w:tblBorders>
      <w:tblCellMar>
        <w:top w:w="58" w:type="dxa"/>
        <w:left w:w="144" w:type="dxa"/>
        <w:bottom w:w="58" w:type="dxa"/>
        <w:right w:w="144" w:type="dxa"/>
      </w:tblCellMar>
    </w:tblPr>
    <w:tcPr>
      <w:shd w:val="clear" w:color="auto" w:fill="auto"/>
    </w:tcPr>
    <w:tblStylePr w:type="firstRow">
      <w:rPr>
        <w:rFonts w:asciiTheme="minorHAnsi" w:hAnsiTheme="minorHAnsi"/>
        <w:color w:val="FFFFFF"/>
        <w:sz w:val="22"/>
      </w:rPr>
      <w:tblPr/>
      <w:tcPr>
        <w:shd w:val="clear" w:color="auto" w:fill="0054A6" w:themeFill="text2"/>
      </w:tcPr>
    </w:tblStylePr>
  </w:style>
  <w:style w:type="paragraph" w:customStyle="1" w:styleId="TableHeadings--11pt">
    <w:name w:val="Table Headings -- 11 pt"/>
    <w:basedOn w:val="Normal"/>
    <w:uiPriority w:val="5"/>
    <w:qFormat/>
    <w:rsid w:val="000D6D10"/>
    <w:rPr>
      <w:color w:val="FFFFFF"/>
      <w:sz w:val="22"/>
    </w:rPr>
  </w:style>
  <w:style w:type="paragraph" w:customStyle="1" w:styleId="Bodycopyindent">
    <w:name w:val="Body copy indent"/>
    <w:basedOn w:val="Bodycopy"/>
    <w:link w:val="BodycopyindentChar"/>
    <w:uiPriority w:val="14"/>
    <w:qFormat/>
    <w:rsid w:val="002C30EE"/>
    <w:pPr>
      <w:ind w:left="720"/>
    </w:pPr>
  </w:style>
  <w:style w:type="character" w:customStyle="1" w:styleId="BodycopyChar">
    <w:name w:val="Body copy Char"/>
    <w:basedOn w:val="DefaultParagraphFont"/>
    <w:link w:val="Bodycopy"/>
    <w:uiPriority w:val="3"/>
    <w:rsid w:val="002C30EE"/>
    <w:rPr>
      <w:rFonts w:ascii="Segoe UI" w:eastAsia="Times New Roman" w:hAnsi="Segoe UI" w:cs="Times New Roman"/>
      <w:sz w:val="18"/>
      <w:szCs w:val="20"/>
    </w:rPr>
  </w:style>
  <w:style w:type="character" w:customStyle="1" w:styleId="BodycopyindentChar">
    <w:name w:val="Body copy indent Char"/>
    <w:basedOn w:val="BodycopyChar"/>
    <w:link w:val="Bodycopyindent"/>
    <w:uiPriority w:val="14"/>
    <w:rsid w:val="002C30EE"/>
    <w:rPr>
      <w:rFonts w:ascii="Segoe UI" w:eastAsia="Times New Roman" w:hAnsi="Segoe UI" w:cs="Times New Roman"/>
      <w:sz w:val="18"/>
      <w:szCs w:val="20"/>
    </w:rPr>
  </w:style>
  <w:style w:type="character" w:styleId="CommentReference">
    <w:name w:val="annotation reference"/>
    <w:basedOn w:val="DefaultParagraphFont"/>
    <w:uiPriority w:val="99"/>
    <w:semiHidden/>
    <w:unhideWhenUsed/>
    <w:rsid w:val="00D256C7"/>
    <w:rPr>
      <w:sz w:val="16"/>
      <w:szCs w:val="16"/>
    </w:rPr>
  </w:style>
  <w:style w:type="paragraph" w:styleId="CommentText">
    <w:name w:val="annotation text"/>
    <w:basedOn w:val="Normal"/>
    <w:link w:val="CommentTextChar"/>
    <w:uiPriority w:val="99"/>
    <w:semiHidden/>
    <w:unhideWhenUsed/>
    <w:rsid w:val="00D256C7"/>
    <w:pPr>
      <w:spacing w:line="240" w:lineRule="auto"/>
    </w:pPr>
    <w:rPr>
      <w:rFonts w:ascii="Calibri" w:hAnsi="Calibri" w:cs="Calibri"/>
      <w:sz w:val="20"/>
      <w:szCs w:val="20"/>
    </w:rPr>
  </w:style>
  <w:style w:type="character" w:customStyle="1" w:styleId="CommentTextChar">
    <w:name w:val="Comment Text Char"/>
    <w:basedOn w:val="DefaultParagraphFont"/>
    <w:link w:val="CommentText"/>
    <w:uiPriority w:val="99"/>
    <w:semiHidden/>
    <w:rsid w:val="00D256C7"/>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6E21C4"/>
    <w:rPr>
      <w:rFonts w:ascii="Segoe UI" w:hAnsi="Segoe UI" w:cstheme="minorBidi"/>
      <w:b/>
      <w:bCs/>
    </w:rPr>
  </w:style>
  <w:style w:type="character" w:customStyle="1" w:styleId="CommentSubjectChar">
    <w:name w:val="Comment Subject Char"/>
    <w:basedOn w:val="CommentTextChar"/>
    <w:link w:val="CommentSubject"/>
    <w:uiPriority w:val="99"/>
    <w:semiHidden/>
    <w:rsid w:val="006E21C4"/>
    <w:rPr>
      <w:rFonts w:ascii="Segoe UI" w:hAnsi="Segoe UI" w:cs="Calibri"/>
      <w:b/>
      <w:bCs/>
      <w:sz w:val="20"/>
      <w:szCs w:val="20"/>
    </w:rPr>
  </w:style>
  <w:style w:type="paragraph" w:styleId="Revision">
    <w:name w:val="Revision"/>
    <w:hidden/>
    <w:uiPriority w:val="99"/>
    <w:semiHidden/>
    <w:rsid w:val="004F5A87"/>
    <w:rPr>
      <w:rFonts w:ascii="Segoe UI" w:hAnsi="Segoe UI"/>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280">
      <w:bodyDiv w:val="1"/>
      <w:marLeft w:val="0"/>
      <w:marRight w:val="0"/>
      <w:marTop w:val="0"/>
      <w:marBottom w:val="0"/>
      <w:divBdr>
        <w:top w:val="none" w:sz="0" w:space="0" w:color="auto"/>
        <w:left w:val="none" w:sz="0" w:space="0" w:color="auto"/>
        <w:bottom w:val="none" w:sz="0" w:space="0" w:color="auto"/>
        <w:right w:val="none" w:sz="0" w:space="0" w:color="auto"/>
      </w:divBdr>
      <w:divsChild>
        <w:div w:id="1495562432">
          <w:marLeft w:val="0"/>
          <w:marRight w:val="0"/>
          <w:marTop w:val="0"/>
          <w:marBottom w:val="0"/>
          <w:divBdr>
            <w:top w:val="none" w:sz="0" w:space="0" w:color="auto"/>
            <w:left w:val="none" w:sz="0" w:space="0" w:color="auto"/>
            <w:bottom w:val="none" w:sz="0" w:space="0" w:color="auto"/>
            <w:right w:val="none" w:sz="0" w:space="0" w:color="auto"/>
          </w:divBdr>
          <w:divsChild>
            <w:div w:id="1828521319">
              <w:marLeft w:val="0"/>
              <w:marRight w:val="0"/>
              <w:marTop w:val="0"/>
              <w:marBottom w:val="0"/>
              <w:divBdr>
                <w:top w:val="none" w:sz="0" w:space="0" w:color="auto"/>
                <w:left w:val="none" w:sz="0" w:space="0" w:color="auto"/>
                <w:bottom w:val="none" w:sz="0" w:space="0" w:color="auto"/>
                <w:right w:val="none" w:sz="0" w:space="0" w:color="auto"/>
              </w:divBdr>
              <w:divsChild>
                <w:div w:id="2069450557">
                  <w:marLeft w:val="0"/>
                  <w:marRight w:val="0"/>
                  <w:marTop w:val="0"/>
                  <w:marBottom w:val="0"/>
                  <w:divBdr>
                    <w:top w:val="none" w:sz="0" w:space="0" w:color="auto"/>
                    <w:left w:val="none" w:sz="0" w:space="0" w:color="auto"/>
                    <w:bottom w:val="none" w:sz="0" w:space="0" w:color="auto"/>
                    <w:right w:val="none" w:sz="0" w:space="0" w:color="auto"/>
                  </w:divBdr>
                  <w:divsChild>
                    <w:div w:id="744651137">
                      <w:marLeft w:val="0"/>
                      <w:marRight w:val="0"/>
                      <w:marTop w:val="0"/>
                      <w:marBottom w:val="0"/>
                      <w:divBdr>
                        <w:top w:val="none" w:sz="0" w:space="0" w:color="auto"/>
                        <w:left w:val="none" w:sz="0" w:space="0" w:color="auto"/>
                        <w:bottom w:val="none" w:sz="0" w:space="0" w:color="auto"/>
                        <w:right w:val="none" w:sz="0" w:space="0" w:color="auto"/>
                      </w:divBdr>
                      <w:divsChild>
                        <w:div w:id="1838111378">
                          <w:marLeft w:val="0"/>
                          <w:marRight w:val="0"/>
                          <w:marTop w:val="0"/>
                          <w:marBottom w:val="0"/>
                          <w:divBdr>
                            <w:top w:val="none" w:sz="0" w:space="0" w:color="auto"/>
                            <w:left w:val="none" w:sz="0" w:space="0" w:color="auto"/>
                            <w:bottom w:val="none" w:sz="0" w:space="0" w:color="auto"/>
                            <w:right w:val="none" w:sz="0" w:space="0" w:color="auto"/>
                          </w:divBdr>
                          <w:divsChild>
                            <w:div w:id="1687780060">
                              <w:marLeft w:val="0"/>
                              <w:marRight w:val="0"/>
                              <w:marTop w:val="0"/>
                              <w:marBottom w:val="0"/>
                              <w:divBdr>
                                <w:top w:val="none" w:sz="0" w:space="0" w:color="auto"/>
                                <w:left w:val="none" w:sz="0" w:space="0" w:color="auto"/>
                                <w:bottom w:val="none" w:sz="0" w:space="0" w:color="auto"/>
                                <w:right w:val="none" w:sz="0" w:space="0" w:color="auto"/>
                              </w:divBdr>
                              <w:divsChild>
                                <w:div w:id="85394528">
                                  <w:marLeft w:val="0"/>
                                  <w:marRight w:val="0"/>
                                  <w:marTop w:val="0"/>
                                  <w:marBottom w:val="0"/>
                                  <w:divBdr>
                                    <w:top w:val="none" w:sz="0" w:space="0" w:color="auto"/>
                                    <w:left w:val="none" w:sz="0" w:space="0" w:color="auto"/>
                                    <w:bottom w:val="none" w:sz="0" w:space="0" w:color="auto"/>
                                    <w:right w:val="none" w:sz="0" w:space="0" w:color="auto"/>
                                  </w:divBdr>
                                  <w:divsChild>
                                    <w:div w:id="1998222224">
                                      <w:marLeft w:val="0"/>
                                      <w:marRight w:val="0"/>
                                      <w:marTop w:val="0"/>
                                      <w:marBottom w:val="0"/>
                                      <w:divBdr>
                                        <w:top w:val="none" w:sz="0" w:space="0" w:color="auto"/>
                                        <w:left w:val="none" w:sz="0" w:space="0" w:color="auto"/>
                                        <w:bottom w:val="none" w:sz="0" w:space="0" w:color="auto"/>
                                        <w:right w:val="none" w:sz="0" w:space="0" w:color="auto"/>
                                      </w:divBdr>
                                      <w:divsChild>
                                        <w:div w:id="584529960">
                                          <w:marLeft w:val="0"/>
                                          <w:marRight w:val="0"/>
                                          <w:marTop w:val="0"/>
                                          <w:marBottom w:val="0"/>
                                          <w:divBdr>
                                            <w:top w:val="none" w:sz="0" w:space="0" w:color="auto"/>
                                            <w:left w:val="none" w:sz="0" w:space="0" w:color="auto"/>
                                            <w:bottom w:val="none" w:sz="0" w:space="0" w:color="auto"/>
                                            <w:right w:val="none" w:sz="0" w:space="0" w:color="auto"/>
                                          </w:divBdr>
                                          <w:divsChild>
                                            <w:div w:id="936865927">
                                              <w:marLeft w:val="0"/>
                                              <w:marRight w:val="0"/>
                                              <w:marTop w:val="0"/>
                                              <w:marBottom w:val="0"/>
                                              <w:divBdr>
                                                <w:top w:val="none" w:sz="0" w:space="0" w:color="auto"/>
                                                <w:left w:val="none" w:sz="0" w:space="0" w:color="auto"/>
                                                <w:bottom w:val="none" w:sz="0" w:space="0" w:color="auto"/>
                                                <w:right w:val="none" w:sz="0" w:space="0" w:color="auto"/>
                                              </w:divBdr>
                                              <w:divsChild>
                                                <w:div w:id="1767533083">
                                                  <w:marLeft w:val="0"/>
                                                  <w:marRight w:val="0"/>
                                                  <w:marTop w:val="0"/>
                                                  <w:marBottom w:val="0"/>
                                                  <w:divBdr>
                                                    <w:top w:val="none" w:sz="0" w:space="0" w:color="auto"/>
                                                    <w:left w:val="none" w:sz="0" w:space="0" w:color="auto"/>
                                                    <w:bottom w:val="none" w:sz="0" w:space="0" w:color="auto"/>
                                                    <w:right w:val="none" w:sz="0" w:space="0" w:color="auto"/>
                                                  </w:divBdr>
                                                  <w:divsChild>
                                                    <w:div w:id="2119762406">
                                                      <w:marLeft w:val="0"/>
                                                      <w:marRight w:val="75"/>
                                                      <w:marTop w:val="0"/>
                                                      <w:marBottom w:val="0"/>
                                                      <w:divBdr>
                                                        <w:top w:val="none" w:sz="0" w:space="0" w:color="auto"/>
                                                        <w:left w:val="none" w:sz="0" w:space="0" w:color="auto"/>
                                                        <w:bottom w:val="none" w:sz="0" w:space="0" w:color="auto"/>
                                                        <w:right w:val="none" w:sz="0" w:space="0" w:color="auto"/>
                                                      </w:divBdr>
                                                      <w:divsChild>
                                                        <w:div w:id="194386712">
                                                          <w:marLeft w:val="0"/>
                                                          <w:marRight w:val="0"/>
                                                          <w:marTop w:val="0"/>
                                                          <w:marBottom w:val="0"/>
                                                          <w:divBdr>
                                                            <w:top w:val="none" w:sz="0" w:space="0" w:color="auto"/>
                                                            <w:left w:val="none" w:sz="0" w:space="0" w:color="auto"/>
                                                            <w:bottom w:val="none" w:sz="0" w:space="0" w:color="auto"/>
                                                            <w:right w:val="none" w:sz="0" w:space="0" w:color="auto"/>
                                                          </w:divBdr>
                                                          <w:divsChild>
                                                            <w:div w:id="1739208902">
                                                              <w:marLeft w:val="0"/>
                                                              <w:marRight w:val="0"/>
                                                              <w:marTop w:val="0"/>
                                                              <w:marBottom w:val="0"/>
                                                              <w:divBdr>
                                                                <w:top w:val="none" w:sz="0" w:space="0" w:color="auto"/>
                                                                <w:left w:val="none" w:sz="0" w:space="0" w:color="auto"/>
                                                                <w:bottom w:val="none" w:sz="0" w:space="0" w:color="auto"/>
                                                                <w:right w:val="none" w:sz="0" w:space="0" w:color="auto"/>
                                                              </w:divBdr>
                                                              <w:divsChild>
                                                                <w:div w:id="870336433">
                                                                  <w:marLeft w:val="0"/>
                                                                  <w:marRight w:val="0"/>
                                                                  <w:marTop w:val="0"/>
                                                                  <w:marBottom w:val="0"/>
                                                                  <w:divBdr>
                                                                    <w:top w:val="none" w:sz="0" w:space="0" w:color="auto"/>
                                                                    <w:left w:val="none" w:sz="0" w:space="0" w:color="auto"/>
                                                                    <w:bottom w:val="none" w:sz="0" w:space="0" w:color="auto"/>
                                                                    <w:right w:val="none" w:sz="0" w:space="0" w:color="auto"/>
                                                                  </w:divBdr>
                                                                  <w:divsChild>
                                                                    <w:div w:id="1381707213">
                                                                      <w:marLeft w:val="0"/>
                                                                      <w:marRight w:val="0"/>
                                                                      <w:marTop w:val="0"/>
                                                                      <w:marBottom w:val="88"/>
                                                                      <w:divBdr>
                                                                        <w:top w:val="single" w:sz="4" w:space="0" w:color="EDEDED"/>
                                                                        <w:left w:val="single" w:sz="4" w:space="0" w:color="EDEDED"/>
                                                                        <w:bottom w:val="single" w:sz="4" w:space="0" w:color="EDEDED"/>
                                                                        <w:right w:val="single" w:sz="4" w:space="0" w:color="EDEDED"/>
                                                                      </w:divBdr>
                                                                      <w:divsChild>
                                                                        <w:div w:id="514156860">
                                                                          <w:marLeft w:val="0"/>
                                                                          <w:marRight w:val="0"/>
                                                                          <w:marTop w:val="0"/>
                                                                          <w:marBottom w:val="0"/>
                                                                          <w:divBdr>
                                                                            <w:top w:val="none" w:sz="0" w:space="0" w:color="auto"/>
                                                                            <w:left w:val="none" w:sz="0" w:space="0" w:color="auto"/>
                                                                            <w:bottom w:val="none" w:sz="0" w:space="0" w:color="auto"/>
                                                                            <w:right w:val="none" w:sz="0" w:space="0" w:color="auto"/>
                                                                          </w:divBdr>
                                                                          <w:divsChild>
                                                                            <w:div w:id="1652565492">
                                                                              <w:marLeft w:val="0"/>
                                                                              <w:marRight w:val="0"/>
                                                                              <w:marTop w:val="0"/>
                                                                              <w:marBottom w:val="0"/>
                                                                              <w:divBdr>
                                                                                <w:top w:val="none" w:sz="0" w:space="0" w:color="auto"/>
                                                                                <w:left w:val="none" w:sz="0" w:space="0" w:color="auto"/>
                                                                                <w:bottom w:val="none" w:sz="0" w:space="0" w:color="auto"/>
                                                                                <w:right w:val="none" w:sz="0" w:space="0" w:color="auto"/>
                                                                              </w:divBdr>
                                                                              <w:divsChild>
                                                                                <w:div w:id="881867089">
                                                                                  <w:marLeft w:val="0"/>
                                                                                  <w:marRight w:val="0"/>
                                                                                  <w:marTop w:val="0"/>
                                                                                  <w:marBottom w:val="0"/>
                                                                                  <w:divBdr>
                                                                                    <w:top w:val="none" w:sz="0" w:space="0" w:color="auto"/>
                                                                                    <w:left w:val="none" w:sz="0" w:space="0" w:color="auto"/>
                                                                                    <w:bottom w:val="none" w:sz="0" w:space="0" w:color="auto"/>
                                                                                    <w:right w:val="none" w:sz="0" w:space="0" w:color="auto"/>
                                                                                  </w:divBdr>
                                                                                  <w:divsChild>
                                                                                    <w:div w:id="1175531865">
                                                                                      <w:marLeft w:val="150"/>
                                                                                      <w:marRight w:val="150"/>
                                                                                      <w:marTop w:val="0"/>
                                                                                      <w:marBottom w:val="0"/>
                                                                                      <w:divBdr>
                                                                                        <w:top w:val="none" w:sz="0" w:space="0" w:color="auto"/>
                                                                                        <w:left w:val="none" w:sz="0" w:space="0" w:color="auto"/>
                                                                                        <w:bottom w:val="none" w:sz="0" w:space="0" w:color="auto"/>
                                                                                        <w:right w:val="none" w:sz="0" w:space="0" w:color="auto"/>
                                                                                      </w:divBdr>
                                                                                      <w:divsChild>
                                                                                        <w:div w:id="155194648">
                                                                                          <w:marLeft w:val="0"/>
                                                                                          <w:marRight w:val="0"/>
                                                                                          <w:marTop w:val="0"/>
                                                                                          <w:marBottom w:val="0"/>
                                                                                          <w:divBdr>
                                                                                            <w:top w:val="none" w:sz="0" w:space="0" w:color="auto"/>
                                                                                            <w:left w:val="none" w:sz="0" w:space="0" w:color="auto"/>
                                                                                            <w:bottom w:val="none" w:sz="0" w:space="0" w:color="auto"/>
                                                                                            <w:right w:val="none" w:sz="0" w:space="0" w:color="auto"/>
                                                                                          </w:divBdr>
                                                                                          <w:divsChild>
                                                                                            <w:div w:id="3775559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581625">
                                                                                                  <w:marLeft w:val="0"/>
                                                                                                  <w:marRight w:val="0"/>
                                                                                                  <w:marTop w:val="0"/>
                                                                                                  <w:marBottom w:val="0"/>
                                                                                                  <w:divBdr>
                                                                                                    <w:top w:val="none" w:sz="0" w:space="0" w:color="auto"/>
                                                                                                    <w:left w:val="none" w:sz="0" w:space="0" w:color="auto"/>
                                                                                                    <w:bottom w:val="none" w:sz="0" w:space="0" w:color="auto"/>
                                                                                                    <w:right w:val="none" w:sz="0" w:space="0" w:color="auto"/>
                                                                                                  </w:divBdr>
                                                                                                  <w:divsChild>
                                                                                                    <w:div w:id="20844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cid:image001.png@01CE546A.3D8D73B0"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cid:image001.png@01CE546A.3D8D73B0"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y\Documents\WIP\MSFT-Global%20Migration%20Readiness\Design%20materials%20for%20Korby\MSFT_Brand_whitepaper_template_082312.dotx" TargetMode="External"/></Relationships>
</file>

<file path=word/theme/theme1.xml><?xml version="1.0" encoding="utf-8"?>
<a:theme xmlns:a="http://schemas.openxmlformats.org/drawingml/2006/main" name="Office Theme">
  <a:themeElements>
    <a:clrScheme name="MS Brand">
      <a:dk1>
        <a:srgbClr val="58595B"/>
      </a:dk1>
      <a:lt1>
        <a:sysClr val="window" lastClr="FFFFFF"/>
      </a:lt1>
      <a:dk2>
        <a:srgbClr val="0054A6"/>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S BRAND fonts">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E9D4732D8BAB749AF73F43BC5F0124D" ma:contentTypeVersion="0" ma:contentTypeDescription="Create a new document." ma:contentTypeScope="" ma:versionID="376b683bbd5a6ef833d122a354fde0c2">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D8EC6E-0833-42AE-8B9B-F5B8E8D00165}">
  <ds:schemaRefs>
    <ds:schemaRef ds:uri="http://schemas.microsoft.com/sharepoint/v3/contenttype/forms"/>
  </ds:schemaRefs>
</ds:datastoreItem>
</file>

<file path=customXml/itemProps2.xml><?xml version="1.0" encoding="utf-8"?>
<ds:datastoreItem xmlns:ds="http://schemas.openxmlformats.org/officeDocument/2006/customXml" ds:itemID="{B2A1B780-6DFD-49A5-A266-0C7C1440D6B4}">
  <ds:schemaRefs>
    <ds:schemaRef ds:uri="http://purl.org/dc/term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documentManagement/types"/>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CCD06BEE-DA7E-4F0F-BD3A-C0DD69ADC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320C634-D5B3-4DD9-AB26-1097FD57A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MSFT_Brand_whitepaper_template_082312.dotx</Template>
  <TotalTime>1</TotalTime>
  <Pages>7</Pages>
  <Words>698</Words>
  <Characters>3980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Logging on to the Microsoft Immigration Database</vt:lpstr>
    </vt:vector>
  </TitlesOfParts>
  <Company>Microsoft</Company>
  <LinksUpToDate>false</LinksUpToDate>
  <CharactersWithSpaces>4669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Logging on to the Microsoft Immigration Database</dc:title>
  <dc:creator>Global Migration (LCA)</dc:creator>
  <cp:lastModifiedBy>Carla Villar (LCA)</cp:lastModifiedBy>
  <cp:revision>2</cp:revision>
  <cp:lastPrinted>2012-06-27T01:45:00Z</cp:lastPrinted>
  <dcterms:created xsi:type="dcterms:W3CDTF">2013-05-24T16:41:00Z</dcterms:created>
  <dcterms:modified xsi:type="dcterms:W3CDTF">2013-05-24T16:41:00Z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0x0101004E9D4732D8BAB749AF73F43BC5F0124D</vt:lpwstr>
  </property>
  <property fmtid="{D5CDD505-2E9C-101B-9397-08002B2CF9AE}" pid="3" name="_dlc_DocIdItemGuid">
    <vt:lpwstr>99d48f0c-caf0-4485-a5db-d0b52233483a</vt:lpwstr>
  </property>
</Properties>
</file>